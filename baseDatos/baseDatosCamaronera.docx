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95D12" w14:textId="2A4792DC" w:rsidR="0064778C" w:rsidRDefault="0048754D" w:rsidP="0064778C">
      <w:pPr>
        <w:jc w:val="center"/>
        <w:rPr>
          <w:lang w:val="es-EC"/>
        </w:rPr>
      </w:pPr>
      <w:r>
        <w:rPr>
          <w:lang w:val="es-EC"/>
        </w:rPr>
        <w:t>¡</w:t>
      </w:r>
      <w:r w:rsidR="0064778C">
        <w:rPr>
          <w:noProof/>
        </w:rPr>
        <w:drawing>
          <wp:inline distT="0" distB="0" distL="0" distR="0" wp14:anchorId="246D3CA5" wp14:editId="0DBC3AD8">
            <wp:extent cx="1600200" cy="2476500"/>
            <wp:effectExtent l="0" t="0" r="0" b="0"/>
            <wp:docPr id="268986608" name="Picture 26898660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9866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7033" w14:textId="77777777" w:rsidR="0064778C" w:rsidRDefault="0064778C" w:rsidP="0064778C">
      <w:pPr>
        <w:jc w:val="center"/>
        <w:rPr>
          <w:lang w:val="es-EC"/>
        </w:rPr>
      </w:pPr>
    </w:p>
    <w:p w14:paraId="42B14D9D" w14:textId="77777777" w:rsidR="0064778C" w:rsidRPr="007607D6" w:rsidRDefault="0064778C" w:rsidP="0064778C">
      <w:pPr>
        <w:jc w:val="center"/>
        <w:rPr>
          <w:sz w:val="32"/>
          <w:szCs w:val="32"/>
          <w:lang w:val="es-EC"/>
        </w:rPr>
      </w:pPr>
    </w:p>
    <w:p w14:paraId="26FB47E5" w14:textId="77777777" w:rsidR="0064778C" w:rsidRPr="007607D6" w:rsidRDefault="0064778C" w:rsidP="0064778C">
      <w:pPr>
        <w:jc w:val="center"/>
        <w:rPr>
          <w:sz w:val="32"/>
          <w:szCs w:val="32"/>
          <w:lang w:val="es-EC"/>
        </w:rPr>
      </w:pPr>
      <w:r w:rsidRPr="007607D6">
        <w:rPr>
          <w:sz w:val="32"/>
          <w:szCs w:val="32"/>
          <w:lang w:val="es-EC"/>
        </w:rPr>
        <w:t>Universidad Técnica Particular de Loja</w:t>
      </w:r>
    </w:p>
    <w:p w14:paraId="1101D717" w14:textId="77777777" w:rsidR="0064778C" w:rsidRPr="007607D6" w:rsidRDefault="0064778C" w:rsidP="0064778C">
      <w:pPr>
        <w:jc w:val="center"/>
        <w:rPr>
          <w:b/>
          <w:bCs/>
          <w:sz w:val="32"/>
          <w:szCs w:val="32"/>
          <w:lang w:val="es-EC"/>
        </w:rPr>
      </w:pPr>
    </w:p>
    <w:p w14:paraId="0EA537FE" w14:textId="77777777" w:rsidR="0064778C" w:rsidRPr="007607D6" w:rsidRDefault="0064778C" w:rsidP="0064778C">
      <w:pPr>
        <w:jc w:val="center"/>
        <w:rPr>
          <w:b/>
          <w:bCs/>
          <w:sz w:val="32"/>
          <w:szCs w:val="32"/>
          <w:lang w:val="es-EC"/>
        </w:rPr>
      </w:pPr>
      <w:r w:rsidRPr="007607D6">
        <w:rPr>
          <w:b/>
          <w:bCs/>
          <w:sz w:val="32"/>
          <w:szCs w:val="32"/>
          <w:lang w:val="es-EC"/>
        </w:rPr>
        <w:t>Integrantes:</w:t>
      </w:r>
    </w:p>
    <w:p w14:paraId="7361CC4F" w14:textId="77777777" w:rsidR="0064778C" w:rsidRPr="007607D6" w:rsidRDefault="0064778C" w:rsidP="0064778C">
      <w:pPr>
        <w:jc w:val="center"/>
        <w:rPr>
          <w:b/>
          <w:bCs/>
          <w:sz w:val="32"/>
          <w:szCs w:val="32"/>
          <w:lang w:val="es-EC"/>
        </w:rPr>
      </w:pPr>
    </w:p>
    <w:p w14:paraId="09E7E604" w14:textId="77777777" w:rsidR="0064778C" w:rsidRPr="007607D6" w:rsidRDefault="0064778C" w:rsidP="0064778C">
      <w:pPr>
        <w:pStyle w:val="Prrafodelista"/>
        <w:numPr>
          <w:ilvl w:val="0"/>
          <w:numId w:val="14"/>
        </w:numPr>
        <w:jc w:val="center"/>
        <w:rPr>
          <w:sz w:val="32"/>
          <w:szCs w:val="32"/>
          <w:lang w:val="es-EC"/>
        </w:rPr>
      </w:pPr>
      <w:r w:rsidRPr="007607D6">
        <w:rPr>
          <w:sz w:val="32"/>
          <w:szCs w:val="32"/>
          <w:lang w:val="es-EC"/>
        </w:rPr>
        <w:t>Miguel Ángel Caraguay Correa</w:t>
      </w:r>
    </w:p>
    <w:p w14:paraId="206FEFE9" w14:textId="48674B27" w:rsidR="0064778C" w:rsidRDefault="0064778C" w:rsidP="0064778C">
      <w:pPr>
        <w:pStyle w:val="Prrafodelista"/>
        <w:numPr>
          <w:ilvl w:val="0"/>
          <w:numId w:val="14"/>
        </w:numPr>
        <w:jc w:val="center"/>
        <w:rPr>
          <w:sz w:val="32"/>
          <w:szCs w:val="32"/>
          <w:lang w:val="es-EC"/>
        </w:rPr>
      </w:pPr>
      <w:r w:rsidRPr="007607D6">
        <w:rPr>
          <w:sz w:val="32"/>
          <w:szCs w:val="32"/>
          <w:lang w:val="es-EC"/>
        </w:rPr>
        <w:t>Adriana Sofía Jaramillo Ochoa</w:t>
      </w:r>
    </w:p>
    <w:p w14:paraId="016767DD" w14:textId="28DDA349" w:rsidR="0064778C" w:rsidRPr="008F5343" w:rsidRDefault="008F5343" w:rsidP="00407DF3">
      <w:pPr>
        <w:pStyle w:val="Prrafodelista"/>
        <w:numPr>
          <w:ilvl w:val="0"/>
          <w:numId w:val="14"/>
        </w:numPr>
        <w:jc w:val="center"/>
        <w:rPr>
          <w:sz w:val="32"/>
          <w:szCs w:val="32"/>
          <w:lang w:val="es-EC"/>
        </w:rPr>
      </w:pPr>
      <w:r w:rsidRPr="008F5343">
        <w:rPr>
          <w:sz w:val="32"/>
          <w:szCs w:val="32"/>
          <w:lang w:val="es-EC"/>
        </w:rPr>
        <w:t>Mateo Sebastián Martínez Velázquez</w:t>
      </w:r>
    </w:p>
    <w:p w14:paraId="7708453A" w14:textId="77777777" w:rsidR="0064778C" w:rsidRPr="007607D6" w:rsidRDefault="0064778C" w:rsidP="0064778C">
      <w:pPr>
        <w:rPr>
          <w:sz w:val="32"/>
          <w:szCs w:val="32"/>
          <w:u w:val="single"/>
          <w:lang w:val="es-EC"/>
        </w:rPr>
      </w:pPr>
    </w:p>
    <w:p w14:paraId="1354A7E7" w14:textId="77777777" w:rsidR="0064778C" w:rsidRPr="007607D6" w:rsidRDefault="0064778C" w:rsidP="0064778C">
      <w:pPr>
        <w:jc w:val="center"/>
        <w:rPr>
          <w:b/>
          <w:bCs/>
          <w:sz w:val="32"/>
          <w:szCs w:val="32"/>
          <w:lang w:val="es-EC"/>
        </w:rPr>
      </w:pPr>
      <w:r w:rsidRPr="007607D6">
        <w:rPr>
          <w:b/>
          <w:bCs/>
          <w:sz w:val="32"/>
          <w:szCs w:val="32"/>
          <w:lang w:val="es-EC"/>
        </w:rPr>
        <w:t>Tema:</w:t>
      </w:r>
    </w:p>
    <w:p w14:paraId="31BA023D" w14:textId="77777777" w:rsidR="0064778C" w:rsidRPr="007607D6" w:rsidRDefault="0064778C" w:rsidP="0064778C">
      <w:pPr>
        <w:jc w:val="center"/>
        <w:rPr>
          <w:b/>
          <w:bCs/>
          <w:sz w:val="32"/>
          <w:szCs w:val="32"/>
          <w:lang w:val="es-EC"/>
        </w:rPr>
      </w:pPr>
    </w:p>
    <w:p w14:paraId="3CB32D36" w14:textId="36E11859" w:rsidR="0064778C" w:rsidRPr="007607D6" w:rsidRDefault="008F5343" w:rsidP="0064778C">
      <w:pPr>
        <w:jc w:val="center"/>
        <w:rPr>
          <w:sz w:val="32"/>
          <w:szCs w:val="32"/>
          <w:lang w:val="es-EC"/>
        </w:rPr>
      </w:pPr>
      <w:r>
        <w:rPr>
          <w:sz w:val="32"/>
          <w:szCs w:val="32"/>
          <w:lang w:val="es-EC"/>
        </w:rPr>
        <w:t>Proyecto Camaronera</w:t>
      </w:r>
    </w:p>
    <w:p w14:paraId="40DA4A28" w14:textId="77777777" w:rsidR="0064778C" w:rsidRPr="007607D6" w:rsidRDefault="0064778C" w:rsidP="0064778C">
      <w:pPr>
        <w:jc w:val="center"/>
        <w:rPr>
          <w:sz w:val="32"/>
          <w:szCs w:val="32"/>
          <w:lang w:val="es-EC"/>
        </w:rPr>
      </w:pPr>
    </w:p>
    <w:p w14:paraId="115BBCB2" w14:textId="77777777" w:rsidR="0064778C" w:rsidRPr="007607D6" w:rsidRDefault="0064778C" w:rsidP="0064778C">
      <w:pPr>
        <w:jc w:val="center"/>
        <w:rPr>
          <w:b/>
          <w:bCs/>
          <w:sz w:val="32"/>
          <w:szCs w:val="32"/>
          <w:lang w:val="es-EC"/>
        </w:rPr>
      </w:pPr>
      <w:r w:rsidRPr="007607D6">
        <w:rPr>
          <w:b/>
          <w:bCs/>
          <w:sz w:val="32"/>
          <w:szCs w:val="32"/>
          <w:lang w:val="es-EC"/>
        </w:rPr>
        <w:t>Grupo:</w:t>
      </w:r>
    </w:p>
    <w:p w14:paraId="0762BC2E" w14:textId="77777777" w:rsidR="0064778C" w:rsidRPr="007607D6" w:rsidRDefault="0064778C" w:rsidP="0064778C">
      <w:pPr>
        <w:jc w:val="center"/>
        <w:rPr>
          <w:sz w:val="32"/>
          <w:szCs w:val="32"/>
          <w:lang w:val="es-EC"/>
        </w:rPr>
      </w:pPr>
    </w:p>
    <w:p w14:paraId="71D9D712" w14:textId="02C641B2" w:rsidR="0064778C" w:rsidRPr="007607D6" w:rsidRDefault="008F5343" w:rsidP="0064778C">
      <w:pPr>
        <w:jc w:val="center"/>
        <w:rPr>
          <w:sz w:val="32"/>
          <w:szCs w:val="32"/>
          <w:lang w:val="es-EC"/>
        </w:rPr>
      </w:pPr>
      <w:r>
        <w:rPr>
          <w:sz w:val="32"/>
          <w:szCs w:val="32"/>
          <w:lang w:val="es-EC"/>
        </w:rPr>
        <w:t>2</w:t>
      </w:r>
    </w:p>
    <w:p w14:paraId="46E89A5E" w14:textId="0F38D364" w:rsidR="0064778C" w:rsidRPr="0078254B" w:rsidRDefault="0064778C" w:rsidP="0078254B">
      <w:pPr>
        <w:rPr>
          <w:lang w:val="es-EC"/>
        </w:rPr>
      </w:pPr>
      <w:r w:rsidRPr="0024649A">
        <w:rPr>
          <w:rFonts w:ascii="Times New Roman" w:hAnsi="Times New Roman" w:cs="Times New Roman"/>
          <w:lang w:val="es-EC"/>
        </w:rPr>
        <w:br w:type="page"/>
      </w:r>
    </w:p>
    <w:p w14:paraId="6539BD47" w14:textId="2AF8B1FA" w:rsidR="00444B03" w:rsidRPr="00E02E6C" w:rsidRDefault="00875330" w:rsidP="00875330">
      <w:pPr>
        <w:pStyle w:val="Ttulo2"/>
        <w:numPr>
          <w:ilvl w:val="0"/>
          <w:numId w:val="26"/>
        </w:numPr>
      </w:pPr>
      <w:r>
        <w:lastRenderedPageBreak/>
        <w:t xml:space="preserve">Caso de </w:t>
      </w:r>
      <w:r w:rsidR="00D0494F">
        <w:t>e</w:t>
      </w:r>
      <w:r>
        <w:t>studio</w:t>
      </w:r>
    </w:p>
    <w:p w14:paraId="5AEBEC93" w14:textId="481192CE" w:rsidR="00875330" w:rsidRDefault="00875330" w:rsidP="00875330">
      <w:pPr>
        <w:rPr>
          <w:lang w:val="es-EC"/>
        </w:rPr>
      </w:pPr>
      <w:r w:rsidRPr="00995E4A">
        <w:rPr>
          <w:lang w:val="es-EC"/>
        </w:rPr>
        <w:t xml:space="preserve">Se </w:t>
      </w:r>
      <w:r w:rsidR="00995E4A" w:rsidRPr="00995E4A">
        <w:rPr>
          <w:lang w:val="es-EC"/>
        </w:rPr>
        <w:t xml:space="preserve">desea implementar una </w:t>
      </w:r>
      <w:r w:rsidR="00995E4A">
        <w:rPr>
          <w:lang w:val="es-EC"/>
        </w:rPr>
        <w:t xml:space="preserve">base de datos para llevar el control de la información de las mascotas </w:t>
      </w:r>
      <w:r w:rsidR="00C74113">
        <w:rPr>
          <w:lang w:val="es-EC"/>
        </w:rPr>
        <w:t>atendidas en una veterinaria.</w:t>
      </w:r>
    </w:p>
    <w:p w14:paraId="065FA469" w14:textId="37A7B357" w:rsidR="00C74113" w:rsidRDefault="007E3F4D" w:rsidP="00875330">
      <w:pPr>
        <w:rPr>
          <w:lang w:val="es-EC"/>
        </w:rPr>
      </w:pPr>
      <w:r>
        <w:rPr>
          <w:lang w:val="es-EC"/>
        </w:rPr>
        <w:t xml:space="preserve">Para lo cual se </w:t>
      </w:r>
      <w:r w:rsidR="00E02E6C">
        <w:rPr>
          <w:lang w:val="es-EC"/>
        </w:rPr>
        <w:t>requiere archivar los datos de la</w:t>
      </w:r>
      <w:r w:rsidR="004E3827">
        <w:rPr>
          <w:lang w:val="es-EC"/>
        </w:rPr>
        <w:t>s</w:t>
      </w:r>
      <w:r w:rsidR="00E02E6C">
        <w:rPr>
          <w:lang w:val="es-EC"/>
        </w:rPr>
        <w:t xml:space="preserve"> mascota</w:t>
      </w:r>
      <w:r w:rsidR="004E3827">
        <w:rPr>
          <w:lang w:val="es-EC"/>
        </w:rPr>
        <w:t>s</w:t>
      </w:r>
      <w:r w:rsidR="00E02E6C">
        <w:rPr>
          <w:lang w:val="es-EC"/>
        </w:rPr>
        <w:t xml:space="preserve"> y su</w:t>
      </w:r>
      <w:r w:rsidR="004E3827">
        <w:rPr>
          <w:lang w:val="es-EC"/>
        </w:rPr>
        <w:t>s</w:t>
      </w:r>
      <w:r w:rsidR="00E02E6C">
        <w:rPr>
          <w:lang w:val="es-EC"/>
        </w:rPr>
        <w:t xml:space="preserve"> dueño</w:t>
      </w:r>
      <w:r w:rsidR="004E3827">
        <w:rPr>
          <w:lang w:val="es-EC"/>
        </w:rPr>
        <w:t>s</w:t>
      </w:r>
      <w:r w:rsidR="00DD15A3">
        <w:rPr>
          <w:lang w:val="es-EC"/>
        </w:rPr>
        <w:t xml:space="preserve"> con </w:t>
      </w:r>
      <w:r w:rsidR="00E02E6C">
        <w:rPr>
          <w:lang w:val="es-EC"/>
        </w:rPr>
        <w:t>los tratamientos prescritos</w:t>
      </w:r>
      <w:r w:rsidR="00DD15A3">
        <w:rPr>
          <w:lang w:val="es-EC"/>
        </w:rPr>
        <w:t xml:space="preserve"> de la veterinaria los cuales incluyen una serie de medicamentos.</w:t>
      </w:r>
    </w:p>
    <w:p w14:paraId="58D8E7E1" w14:textId="717A5151" w:rsidR="00DD15A3" w:rsidRDefault="00DD15A3" w:rsidP="00875330">
      <w:pPr>
        <w:rPr>
          <w:lang w:val="es-ES"/>
        </w:rPr>
      </w:pPr>
      <w:r>
        <w:rPr>
          <w:lang w:val="es-ES"/>
        </w:rPr>
        <w:t xml:space="preserve">También se requiere conocer </w:t>
      </w:r>
      <w:r w:rsidR="0069166B">
        <w:rPr>
          <w:lang w:val="es-ES"/>
        </w:rPr>
        <w:t>los datos del veterinario dueño de la veterinaria</w:t>
      </w:r>
      <w:r w:rsidR="005A67FD">
        <w:rPr>
          <w:lang w:val="es-ES"/>
        </w:rPr>
        <w:t xml:space="preserve">, y sus </w:t>
      </w:r>
      <w:r w:rsidR="00D906F1">
        <w:rPr>
          <w:lang w:val="es-ES"/>
        </w:rPr>
        <w:t>pasantes.</w:t>
      </w:r>
    </w:p>
    <w:p w14:paraId="011CA509" w14:textId="21093C2D" w:rsidR="005A67FD" w:rsidRDefault="005A67FD" w:rsidP="008C7B9C">
      <w:pPr>
        <w:pStyle w:val="Prrafodelista"/>
        <w:numPr>
          <w:ilvl w:val="0"/>
          <w:numId w:val="27"/>
        </w:numPr>
        <w:rPr>
          <w:lang w:val="es-ES"/>
        </w:rPr>
      </w:pPr>
      <w:r w:rsidRPr="008C7B9C">
        <w:rPr>
          <w:lang w:val="es-ES"/>
        </w:rPr>
        <w:t xml:space="preserve">La veterinaria </w:t>
      </w:r>
      <w:r w:rsidR="008C1503">
        <w:rPr>
          <w:lang w:val="es-ES"/>
        </w:rPr>
        <w:t xml:space="preserve">y la mascota pueden tener un </w:t>
      </w:r>
      <w:r w:rsidRPr="008C7B9C">
        <w:rPr>
          <w:lang w:val="es-ES"/>
        </w:rPr>
        <w:t xml:space="preserve">solo </w:t>
      </w:r>
      <w:r w:rsidR="008C7B9C" w:rsidRPr="008C7B9C">
        <w:rPr>
          <w:lang w:val="es-ES"/>
        </w:rPr>
        <w:t>dueño.</w:t>
      </w:r>
    </w:p>
    <w:p w14:paraId="43E667AE" w14:textId="68E0A24F" w:rsidR="008C7B9C" w:rsidRDefault="005D37E6" w:rsidP="008C7B9C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>Se debe registrar la frecuencia</w:t>
      </w:r>
      <w:r w:rsidR="00105927">
        <w:rPr>
          <w:lang w:val="es-ES"/>
        </w:rPr>
        <w:t xml:space="preserve"> mensual</w:t>
      </w:r>
      <w:r>
        <w:rPr>
          <w:lang w:val="es-ES"/>
        </w:rPr>
        <w:t xml:space="preserve"> con la que el cliente </w:t>
      </w:r>
      <w:r w:rsidR="00C34452">
        <w:rPr>
          <w:lang w:val="es-ES"/>
        </w:rPr>
        <w:t>visita la veterinaria,</w:t>
      </w:r>
      <w:r w:rsidR="0003603F">
        <w:rPr>
          <w:lang w:val="es-ES"/>
        </w:rPr>
        <w:t xml:space="preserve"> si el cliente visita la veterinaria más de 5 veces por mes se aplica un descuento del 10% en su </w:t>
      </w:r>
      <w:r w:rsidR="007362AF">
        <w:rPr>
          <w:lang w:val="es-ES"/>
        </w:rPr>
        <w:t xml:space="preserve">consulta, si el cliente visita 3 o </w:t>
      </w:r>
      <w:r w:rsidR="00D8187F">
        <w:rPr>
          <w:lang w:val="es-ES"/>
        </w:rPr>
        <w:t>más veces</w:t>
      </w:r>
      <w:r w:rsidR="001E0825">
        <w:rPr>
          <w:lang w:val="es-ES"/>
        </w:rPr>
        <w:t xml:space="preserve"> por mes se aplica un descuento del 5%</w:t>
      </w:r>
      <w:r w:rsidR="000B3A41">
        <w:rPr>
          <w:lang w:val="es-ES"/>
        </w:rPr>
        <w:t xml:space="preserve"> y si su frecuencia es menor</w:t>
      </w:r>
      <w:r w:rsidR="007362AF">
        <w:rPr>
          <w:lang w:val="es-ES"/>
        </w:rPr>
        <w:t xml:space="preserve"> </w:t>
      </w:r>
      <w:r w:rsidR="00D8187F">
        <w:rPr>
          <w:lang w:val="es-ES"/>
        </w:rPr>
        <w:t>a 3 no se aplica descuentos.</w:t>
      </w:r>
    </w:p>
    <w:p w14:paraId="0CBFB28E" w14:textId="0D007BB0" w:rsidR="00AD3B8E" w:rsidRDefault="00AD3B8E" w:rsidP="00AD3B8E">
      <w:pPr>
        <w:pStyle w:val="Prrafodelista"/>
        <w:rPr>
          <w:lang w:val="es-ES"/>
        </w:rPr>
      </w:pPr>
      <w:r>
        <w:rPr>
          <w:lang w:val="es-ES"/>
        </w:rPr>
        <w:t>Este atributo descuento debe ser calculado dependiendo de la frecuencia mensual del cliente.</w:t>
      </w:r>
    </w:p>
    <w:p w14:paraId="718AFCA1" w14:textId="7DDC24D8" w:rsidR="001060FB" w:rsidRDefault="001060FB" w:rsidP="006F48AA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 xml:space="preserve">Cada veterinaria </w:t>
      </w:r>
      <w:r w:rsidR="00DB688E">
        <w:rPr>
          <w:lang w:val="es-ES"/>
        </w:rPr>
        <w:t xml:space="preserve">va a tener </w:t>
      </w:r>
      <w:r w:rsidR="00137804">
        <w:rPr>
          <w:lang w:val="es-ES"/>
        </w:rPr>
        <w:t>máximo 3</w:t>
      </w:r>
      <w:r w:rsidR="00DB688E">
        <w:rPr>
          <w:lang w:val="es-ES"/>
        </w:rPr>
        <w:t xml:space="preserve"> estudiante</w:t>
      </w:r>
      <w:r w:rsidR="00137804">
        <w:rPr>
          <w:lang w:val="es-ES"/>
        </w:rPr>
        <w:t>s</w:t>
      </w:r>
      <w:r w:rsidR="00DB688E">
        <w:rPr>
          <w:lang w:val="es-ES"/>
        </w:rPr>
        <w:t xml:space="preserve"> haciendo practicas preprofesionales en ella</w:t>
      </w:r>
      <w:r w:rsidR="00137804">
        <w:rPr>
          <w:lang w:val="es-ES"/>
        </w:rPr>
        <w:t xml:space="preserve"> y estos estudiantes deben </w:t>
      </w:r>
      <w:r w:rsidR="00845090">
        <w:rPr>
          <w:lang w:val="es-ES"/>
        </w:rPr>
        <w:t>cursar el noveno</w:t>
      </w:r>
      <w:r w:rsidR="007D2B8C">
        <w:rPr>
          <w:lang w:val="es-ES"/>
        </w:rPr>
        <w:t xml:space="preserve"> y decimo</w:t>
      </w:r>
      <w:r w:rsidR="00845090">
        <w:rPr>
          <w:lang w:val="es-ES"/>
        </w:rPr>
        <w:t xml:space="preserve"> ciclo de universidad.</w:t>
      </w:r>
    </w:p>
    <w:p w14:paraId="5F009541" w14:textId="036C6C7F" w:rsidR="006F48AA" w:rsidRPr="006F48AA" w:rsidRDefault="006F48AA" w:rsidP="006F48AA">
      <w:pPr>
        <w:pStyle w:val="Prrafodelista"/>
        <w:numPr>
          <w:ilvl w:val="0"/>
          <w:numId w:val="27"/>
        </w:numPr>
        <w:rPr>
          <w:lang w:val="es-ES"/>
        </w:rPr>
      </w:pPr>
      <w:r w:rsidRPr="006F48AA">
        <w:rPr>
          <w:lang w:val="es-ES"/>
        </w:rPr>
        <w:t>Los valores de peso deben ser ingresados en libras.</w:t>
      </w:r>
    </w:p>
    <w:p w14:paraId="7E97DC95" w14:textId="144F7218" w:rsidR="006F48AA" w:rsidRDefault="006F48AA" w:rsidP="00137804">
      <w:pPr>
        <w:pStyle w:val="Prrafodelista"/>
        <w:numPr>
          <w:ilvl w:val="0"/>
          <w:numId w:val="27"/>
        </w:numPr>
        <w:rPr>
          <w:lang w:val="es-ES"/>
        </w:rPr>
      </w:pPr>
      <w:r w:rsidRPr="006F48AA">
        <w:rPr>
          <w:lang w:val="es-ES"/>
        </w:rPr>
        <w:t>Los valoras de tamaño deben ser ingresados en centímetros.</w:t>
      </w:r>
    </w:p>
    <w:p w14:paraId="46D8B0CD" w14:textId="63B442D7" w:rsidR="001B7FE5" w:rsidRDefault="001B7FE5" w:rsidP="00137804">
      <w:pPr>
        <w:pStyle w:val="Prrafodelista"/>
        <w:numPr>
          <w:ilvl w:val="0"/>
          <w:numId w:val="27"/>
        </w:numPr>
        <w:rPr>
          <w:lang w:val="es-ES"/>
        </w:rPr>
      </w:pPr>
      <w:r>
        <w:rPr>
          <w:lang w:val="es-ES"/>
        </w:rPr>
        <w:t xml:space="preserve">La edad </w:t>
      </w:r>
      <w:r w:rsidR="00F36606">
        <w:rPr>
          <w:lang w:val="es-ES"/>
        </w:rPr>
        <w:t xml:space="preserve">de la mascota </w:t>
      </w:r>
      <w:r>
        <w:rPr>
          <w:lang w:val="es-ES"/>
        </w:rPr>
        <w:t>debe registrarse en meses.</w:t>
      </w:r>
    </w:p>
    <w:p w14:paraId="3B1F83E8" w14:textId="793298D6" w:rsidR="00E74C8A" w:rsidRPr="00E74C8A" w:rsidRDefault="00E74C8A" w:rsidP="00E74C8A">
      <w:pPr>
        <w:ind w:left="360"/>
        <w:rPr>
          <w:lang w:val="es-ES"/>
        </w:rPr>
      </w:pPr>
    </w:p>
    <w:p w14:paraId="5CB31A3D" w14:textId="53735AF6" w:rsidR="00E91E36" w:rsidRPr="00845090" w:rsidRDefault="003151F6" w:rsidP="003151F6">
      <w:pPr>
        <w:spacing w:line="480" w:lineRule="auto"/>
        <w:ind w:firstLine="720"/>
        <w:rPr>
          <w:u w:val="single"/>
          <w:lang w:val="es-ES"/>
        </w:rPr>
      </w:pPr>
      <w:r>
        <w:rPr>
          <w:lang w:val="es-ES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88"/>
      </w:tblGrid>
      <w:tr w:rsidR="0064778C" w:rsidRPr="000E2E66" w14:paraId="3231CBEC" w14:textId="77777777" w:rsidTr="0064778C">
        <w:tc>
          <w:tcPr>
            <w:tcW w:w="10188" w:type="dxa"/>
            <w:shd w:val="clear" w:color="auto" w:fill="D9D9D9" w:themeFill="background1" w:themeFillShade="D9"/>
          </w:tcPr>
          <w:p w14:paraId="16937665" w14:textId="03A4B2BD" w:rsidR="0064778C" w:rsidRPr="00C757F2" w:rsidRDefault="0064778C" w:rsidP="00875330">
            <w:pPr>
              <w:pStyle w:val="Ttulo2"/>
              <w:numPr>
                <w:ilvl w:val="0"/>
                <w:numId w:val="26"/>
              </w:numPr>
              <w:outlineLvl w:val="1"/>
            </w:pPr>
            <w:r w:rsidRPr="00C757F2">
              <w:lastRenderedPageBreak/>
              <w:t>Diseño conceptual</w:t>
            </w:r>
          </w:p>
        </w:tc>
      </w:tr>
    </w:tbl>
    <w:p w14:paraId="4124E0FA" w14:textId="0013525B" w:rsidR="0064778C" w:rsidRPr="000E2E66" w:rsidRDefault="0064778C" w:rsidP="004769AB">
      <w:pPr>
        <w:pStyle w:val="Ttulo3"/>
      </w:pPr>
      <w:r w:rsidRPr="004769AB">
        <w:rPr>
          <w:shd w:val="clear" w:color="auto" w:fill="FFFFFF" w:themeFill="background1"/>
        </w:rPr>
        <w:t>Diagrama E/R</w:t>
      </w:r>
      <w:r w:rsidR="004769AB">
        <w:t xml:space="preserve"> </w:t>
      </w:r>
    </w:p>
    <w:p w14:paraId="725E5A27" w14:textId="77777777" w:rsidR="0064778C" w:rsidRDefault="0064778C" w:rsidP="0064778C">
      <w:pPr>
        <w:jc w:val="center"/>
        <w:rPr>
          <w:rFonts w:ascii="Times New Roman" w:hAnsi="Times New Roman" w:cs="Times New Roman"/>
          <w:noProof/>
        </w:rPr>
      </w:pPr>
    </w:p>
    <w:p w14:paraId="3ED7A8B8" w14:textId="5B608B36" w:rsidR="003151F6" w:rsidRPr="000E2E66" w:rsidRDefault="00007229" w:rsidP="0064778C">
      <w:pPr>
        <w:jc w:val="center"/>
        <w:rPr>
          <w:rFonts w:ascii="Times New Roman" w:hAnsi="Times New Roman" w:cs="Times New Roman"/>
          <w:lang w:val="es-ES"/>
        </w:rPr>
        <w:sectPr w:rsidR="003151F6" w:rsidRPr="000E2E66" w:rsidSect="006A066E">
          <w:pgSz w:w="11900" w:h="16840"/>
          <w:pgMar w:top="851" w:right="851" w:bottom="851" w:left="85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5106CA5E" wp14:editId="4103BC8C">
            <wp:extent cx="6475730" cy="7894320"/>
            <wp:effectExtent l="0" t="0" r="1270" b="0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730" cy="789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62C6" w14:textId="54C783E0" w:rsidR="0064778C" w:rsidRPr="000E2E66" w:rsidRDefault="0064778C" w:rsidP="004769AB">
      <w:pPr>
        <w:pStyle w:val="Ttulo3"/>
      </w:pPr>
      <w:r w:rsidRPr="004769AB">
        <w:rPr>
          <w:shd w:val="clear" w:color="auto" w:fill="FFFFFF" w:themeFill="background1"/>
        </w:rPr>
        <w:lastRenderedPageBreak/>
        <w:t>Diccionario</w:t>
      </w:r>
      <w:r w:rsidR="004769AB" w:rsidRPr="004769AB">
        <w:rPr>
          <w:shd w:val="clear" w:color="auto" w:fill="FFFFFF" w:themeFill="background1"/>
        </w:rPr>
        <w:t xml:space="preserve"> </w:t>
      </w:r>
      <w:r w:rsidRPr="004769AB">
        <w:rPr>
          <w:shd w:val="clear" w:color="auto" w:fill="FFFFFF" w:themeFill="background1"/>
        </w:rPr>
        <w:t>de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66"/>
        <w:gridCol w:w="2540"/>
        <w:gridCol w:w="2548"/>
        <w:gridCol w:w="2534"/>
      </w:tblGrid>
      <w:tr w:rsidR="0064778C" w:rsidRPr="000E2E66" w14:paraId="0EEE5895" w14:textId="77777777" w:rsidTr="00195960">
        <w:tc>
          <w:tcPr>
            <w:tcW w:w="2584" w:type="dxa"/>
            <w:vAlign w:val="bottom"/>
          </w:tcPr>
          <w:p w14:paraId="5C8A2E27" w14:textId="77777777" w:rsidR="0064778C" w:rsidRPr="000E2E66" w:rsidRDefault="0064778C" w:rsidP="00195960">
            <w:pPr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626A9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  <w:t>Tipo Entidad/Relacion</w:t>
            </w:r>
          </w:p>
        </w:tc>
        <w:tc>
          <w:tcPr>
            <w:tcW w:w="2584" w:type="dxa"/>
            <w:vAlign w:val="bottom"/>
          </w:tcPr>
          <w:p w14:paraId="3C19817C" w14:textId="77777777" w:rsidR="0064778C" w:rsidRPr="000E2E66" w:rsidRDefault="0064778C" w:rsidP="00195960">
            <w:pPr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626A9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  <w:t>Atributo</w:t>
            </w:r>
          </w:p>
        </w:tc>
        <w:tc>
          <w:tcPr>
            <w:tcW w:w="2585" w:type="dxa"/>
            <w:vAlign w:val="bottom"/>
          </w:tcPr>
          <w:p w14:paraId="39893A6E" w14:textId="77777777" w:rsidR="0064778C" w:rsidRPr="000E2E66" w:rsidRDefault="0064778C" w:rsidP="00195960">
            <w:pPr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626A9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  <w:t>Restriccion de Dominio Adicional</w:t>
            </w:r>
          </w:p>
        </w:tc>
        <w:tc>
          <w:tcPr>
            <w:tcW w:w="2585" w:type="dxa"/>
            <w:vAlign w:val="bottom"/>
          </w:tcPr>
          <w:p w14:paraId="60935345" w14:textId="77777777" w:rsidR="0064778C" w:rsidRPr="000E2E66" w:rsidRDefault="0064778C" w:rsidP="00195960">
            <w:pPr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626A9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  <w:t>Valor por defecto</w:t>
            </w:r>
          </w:p>
        </w:tc>
      </w:tr>
      <w:tr w:rsidR="0064778C" w:rsidRPr="00410F74" w14:paraId="6BDA10F1" w14:textId="77777777" w:rsidTr="00195960">
        <w:tc>
          <w:tcPr>
            <w:tcW w:w="2584" w:type="dxa"/>
            <w:vAlign w:val="bottom"/>
          </w:tcPr>
          <w:p w14:paraId="68C90FC9" w14:textId="4970DF27" w:rsidR="0064778C" w:rsidRPr="004802F5" w:rsidRDefault="004802F5" w:rsidP="00195960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Cliente</w:t>
            </w:r>
          </w:p>
        </w:tc>
        <w:tc>
          <w:tcPr>
            <w:tcW w:w="2584" w:type="dxa"/>
            <w:vAlign w:val="bottom"/>
          </w:tcPr>
          <w:p w14:paraId="046F930D" w14:textId="62ABAA69" w:rsidR="0064778C" w:rsidRPr="004802F5" w:rsidRDefault="004802F5" w:rsidP="00195960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descuento</w:t>
            </w:r>
          </w:p>
        </w:tc>
        <w:tc>
          <w:tcPr>
            <w:tcW w:w="2585" w:type="dxa"/>
            <w:vAlign w:val="bottom"/>
          </w:tcPr>
          <w:p w14:paraId="51B7F6A4" w14:textId="77777777" w:rsidR="00410F74" w:rsidRDefault="00410F74" w:rsidP="00195960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Los valores solo pueden ser:</w:t>
            </w:r>
          </w:p>
          <w:p w14:paraId="476904F5" w14:textId="2AAD8EFF" w:rsidR="00410F74" w:rsidRPr="00410F74" w:rsidRDefault="00410F74" w:rsidP="00195960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5% y 10%</w:t>
            </w:r>
          </w:p>
        </w:tc>
        <w:tc>
          <w:tcPr>
            <w:tcW w:w="2585" w:type="dxa"/>
            <w:vAlign w:val="bottom"/>
          </w:tcPr>
          <w:p w14:paraId="22EFFD6D" w14:textId="35A2625C" w:rsidR="0064778C" w:rsidRPr="004802F5" w:rsidRDefault="0064778C" w:rsidP="00195960">
            <w:pPr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64778C" w:rsidRPr="00F07129" w14:paraId="2AFD5288" w14:textId="77777777" w:rsidTr="00195960">
        <w:tc>
          <w:tcPr>
            <w:tcW w:w="2584" w:type="dxa"/>
            <w:vAlign w:val="bottom"/>
          </w:tcPr>
          <w:p w14:paraId="27C8DF4B" w14:textId="216E4706" w:rsidR="0064778C" w:rsidRPr="000E2E66" w:rsidRDefault="00845090" w:rsidP="00195960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Estudiante</w:t>
            </w:r>
          </w:p>
        </w:tc>
        <w:tc>
          <w:tcPr>
            <w:tcW w:w="2584" w:type="dxa"/>
            <w:vAlign w:val="bottom"/>
          </w:tcPr>
          <w:p w14:paraId="602B0FE5" w14:textId="2F3CAE69" w:rsidR="0064778C" w:rsidRPr="000E2E66" w:rsidRDefault="00845090" w:rsidP="00195960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Ciclo</w:t>
            </w:r>
          </w:p>
        </w:tc>
        <w:tc>
          <w:tcPr>
            <w:tcW w:w="2585" w:type="dxa"/>
            <w:vAlign w:val="bottom"/>
          </w:tcPr>
          <w:p w14:paraId="6F0DA140" w14:textId="3F902ABA" w:rsidR="0064778C" w:rsidRPr="000E2E66" w:rsidRDefault="004743F6" w:rsidP="00195960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Solo valor</w:t>
            </w:r>
            <w:r w:rsidR="000B5AD7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es</w:t>
            </w:r>
            <w: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 </w:t>
            </w:r>
            <w:r w:rsidR="001C1CD3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: 9</w:t>
            </w:r>
            <w:r w:rsidR="000B5AD7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 , 10</w:t>
            </w:r>
          </w:p>
        </w:tc>
        <w:tc>
          <w:tcPr>
            <w:tcW w:w="2585" w:type="dxa"/>
            <w:vAlign w:val="bottom"/>
          </w:tcPr>
          <w:p w14:paraId="78F00504" w14:textId="77777777" w:rsidR="0064778C" w:rsidRPr="000E2E66" w:rsidRDefault="0064778C" w:rsidP="00195960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626A9C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 </w:t>
            </w:r>
          </w:p>
        </w:tc>
      </w:tr>
      <w:tr w:rsidR="0064778C" w:rsidRPr="008F5343" w14:paraId="607BC208" w14:textId="77777777" w:rsidTr="00195960">
        <w:tc>
          <w:tcPr>
            <w:tcW w:w="2584" w:type="dxa"/>
            <w:vAlign w:val="bottom"/>
          </w:tcPr>
          <w:p w14:paraId="5353EA6C" w14:textId="7B1C5C50" w:rsidR="0064778C" w:rsidRPr="000E2E66" w:rsidRDefault="001122F8" w:rsidP="00195960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Tratamiento</w:t>
            </w:r>
          </w:p>
        </w:tc>
        <w:tc>
          <w:tcPr>
            <w:tcW w:w="2584" w:type="dxa"/>
            <w:vAlign w:val="bottom"/>
          </w:tcPr>
          <w:p w14:paraId="555501DB" w14:textId="04A7118B" w:rsidR="0064778C" w:rsidRPr="000E2E66" w:rsidRDefault="001122F8" w:rsidP="00195960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fecha_fin</w:t>
            </w:r>
          </w:p>
        </w:tc>
        <w:tc>
          <w:tcPr>
            <w:tcW w:w="2585" w:type="dxa"/>
            <w:vAlign w:val="bottom"/>
          </w:tcPr>
          <w:p w14:paraId="3935197B" w14:textId="4E06FB27" w:rsidR="0064778C" w:rsidRPr="000E2E66" w:rsidRDefault="0064778C" w:rsidP="00195960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626A9C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 </w:t>
            </w:r>
            <w:r w:rsidR="001122F8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Debe ser mayor a fecha_inicio</w:t>
            </w:r>
          </w:p>
        </w:tc>
        <w:tc>
          <w:tcPr>
            <w:tcW w:w="2585" w:type="dxa"/>
            <w:vAlign w:val="bottom"/>
          </w:tcPr>
          <w:p w14:paraId="451F653E" w14:textId="3E41F9ED" w:rsidR="0064778C" w:rsidRPr="000E2E66" w:rsidRDefault="0064778C" w:rsidP="00195960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64778C" w:rsidRPr="008F5343" w14:paraId="4BD75A3D" w14:textId="77777777" w:rsidTr="00195960">
        <w:tc>
          <w:tcPr>
            <w:tcW w:w="2584" w:type="dxa"/>
            <w:vAlign w:val="bottom"/>
          </w:tcPr>
          <w:p w14:paraId="06CF83D4" w14:textId="111CE28F" w:rsidR="0064778C" w:rsidRPr="000E2E66" w:rsidRDefault="00CF5E7A" w:rsidP="00195960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Mascota</w:t>
            </w:r>
          </w:p>
        </w:tc>
        <w:tc>
          <w:tcPr>
            <w:tcW w:w="2584" w:type="dxa"/>
            <w:vAlign w:val="bottom"/>
          </w:tcPr>
          <w:p w14:paraId="6201041A" w14:textId="727A3C14" w:rsidR="0064778C" w:rsidRPr="000E2E66" w:rsidRDefault="00CF5E7A" w:rsidP="00195960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genero</w:t>
            </w:r>
          </w:p>
        </w:tc>
        <w:tc>
          <w:tcPr>
            <w:tcW w:w="2585" w:type="dxa"/>
            <w:vAlign w:val="bottom"/>
          </w:tcPr>
          <w:p w14:paraId="34326743" w14:textId="77777777" w:rsidR="0064778C" w:rsidRPr="00410F74" w:rsidRDefault="0064778C" w:rsidP="00195960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626A9C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Solo valores: </w:t>
            </w:r>
          </w:p>
          <w:p w14:paraId="1BE878B1" w14:textId="745D91E5" w:rsidR="007B7100" w:rsidRPr="00410F74" w:rsidRDefault="007B7100" w:rsidP="00195960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410F74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Macho “m”</w:t>
            </w:r>
          </w:p>
          <w:p w14:paraId="5C073A1A" w14:textId="23FE2DA0" w:rsidR="007B7100" w:rsidRPr="00410F74" w:rsidRDefault="007B7100" w:rsidP="00195960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410F74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Hembra “h”</w:t>
            </w:r>
          </w:p>
        </w:tc>
        <w:tc>
          <w:tcPr>
            <w:tcW w:w="2585" w:type="dxa"/>
            <w:vAlign w:val="bottom"/>
          </w:tcPr>
          <w:p w14:paraId="1C4CDD6D" w14:textId="77777777" w:rsidR="0064778C" w:rsidRPr="000E2E66" w:rsidRDefault="0064778C" w:rsidP="00195960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626A9C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 </w:t>
            </w:r>
          </w:p>
        </w:tc>
      </w:tr>
    </w:tbl>
    <w:p w14:paraId="15D8F135" w14:textId="77777777" w:rsidR="00C757F2" w:rsidRPr="000E2E66" w:rsidRDefault="00C757F2" w:rsidP="0064778C">
      <w:pPr>
        <w:rPr>
          <w:rFonts w:ascii="Times New Roman" w:hAnsi="Times New Roman" w:cs="Times New Roman"/>
          <w:b/>
          <w:bCs/>
          <w:lang w:val="es-ES"/>
        </w:rPr>
      </w:pPr>
    </w:p>
    <w:p w14:paraId="68A41ADF" w14:textId="049C7B18" w:rsidR="0064778C" w:rsidRPr="000E2E66" w:rsidRDefault="0064778C" w:rsidP="004769AB">
      <w:pPr>
        <w:pStyle w:val="Ttulo3"/>
        <w:numPr>
          <w:ilvl w:val="1"/>
          <w:numId w:val="12"/>
        </w:numPr>
      </w:pPr>
      <w:r w:rsidRPr="004769AB">
        <w:rPr>
          <w:shd w:val="clear" w:color="auto" w:fill="FFFFFF" w:themeFill="background1"/>
        </w:rPr>
        <w:t>Restricciones de integridad</w:t>
      </w:r>
    </w:p>
    <w:p w14:paraId="601F9774" w14:textId="6BA33CFD" w:rsidR="00A7328F" w:rsidRPr="00A7328F" w:rsidRDefault="00D20C5D" w:rsidP="00A7328F">
      <w:pPr>
        <w:pStyle w:val="Prrafodelista"/>
        <w:numPr>
          <w:ilvl w:val="2"/>
          <w:numId w:val="18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 xml:space="preserve">Los valores </w:t>
      </w:r>
      <w:r w:rsidR="004D163F">
        <w:rPr>
          <w:rFonts w:ascii="Times New Roman" w:hAnsi="Times New Roman" w:cs="Times New Roman"/>
          <w:lang w:val="es-ES"/>
        </w:rPr>
        <w:t xml:space="preserve">de peso deben ser ingresados </w:t>
      </w:r>
      <w:r w:rsidR="009847EF">
        <w:rPr>
          <w:rFonts w:ascii="Times New Roman" w:hAnsi="Times New Roman" w:cs="Times New Roman"/>
          <w:lang w:val="es-ES"/>
        </w:rPr>
        <w:t>en libras.</w:t>
      </w:r>
    </w:p>
    <w:p w14:paraId="3E4DF7C6" w14:textId="4456CD2C" w:rsidR="00A7328F" w:rsidRDefault="00A7328F" w:rsidP="002F202B">
      <w:pPr>
        <w:pStyle w:val="Prrafodelista"/>
        <w:numPr>
          <w:ilvl w:val="2"/>
          <w:numId w:val="18"/>
        </w:numPr>
        <w:rPr>
          <w:rFonts w:ascii="Times New Roman" w:hAnsi="Times New Roman" w:cs="Times New Roman"/>
          <w:lang w:val="es-ES"/>
        </w:rPr>
      </w:pPr>
      <w:r w:rsidRPr="00320AF3">
        <w:rPr>
          <w:rFonts w:ascii="Times New Roman" w:hAnsi="Times New Roman" w:cs="Times New Roman"/>
          <w:lang w:val="es-ES"/>
        </w:rPr>
        <w:t>Los valoras de tamaño deben ser ingresados en centímetros.</w:t>
      </w:r>
    </w:p>
    <w:p w14:paraId="5109E31B" w14:textId="33179E6F" w:rsidR="001B7FE5" w:rsidRDefault="001B7FE5" w:rsidP="002F202B">
      <w:pPr>
        <w:pStyle w:val="Prrafodelista"/>
        <w:numPr>
          <w:ilvl w:val="2"/>
          <w:numId w:val="18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La edad</w:t>
      </w:r>
      <w:r w:rsidR="00F36606">
        <w:rPr>
          <w:rFonts w:ascii="Times New Roman" w:hAnsi="Times New Roman" w:cs="Times New Roman"/>
          <w:lang w:val="es-ES"/>
        </w:rPr>
        <w:t xml:space="preserve"> de la mascota</w:t>
      </w:r>
      <w:r>
        <w:rPr>
          <w:rFonts w:ascii="Times New Roman" w:hAnsi="Times New Roman" w:cs="Times New Roman"/>
          <w:lang w:val="es-ES"/>
        </w:rPr>
        <w:t xml:space="preserve"> debe registrase en meses.</w:t>
      </w:r>
    </w:p>
    <w:p w14:paraId="71268BFB" w14:textId="29157381" w:rsidR="002B555E" w:rsidRPr="003E5671" w:rsidRDefault="002B555E" w:rsidP="002F202B">
      <w:pPr>
        <w:pStyle w:val="Prrafodelista"/>
        <w:numPr>
          <w:ilvl w:val="2"/>
          <w:numId w:val="18"/>
        </w:numPr>
        <w:rPr>
          <w:rFonts w:ascii="Times New Roman" w:hAnsi="Times New Roman" w:cs="Times New Roman"/>
          <w:lang w:val="es-ES"/>
        </w:rPr>
      </w:pPr>
      <w:r>
        <w:rPr>
          <w:lang w:val="es-ES"/>
        </w:rPr>
        <w:t>Este atributo descuento debe ser calculado dependiendo de la frecuencia mensual del cliente.</w:t>
      </w:r>
    </w:p>
    <w:p w14:paraId="36FCEC0A" w14:textId="64382DE6" w:rsidR="003E5671" w:rsidRPr="00320AF3" w:rsidRDefault="009C0F4B" w:rsidP="002F202B">
      <w:pPr>
        <w:pStyle w:val="Prrafodelista"/>
        <w:numPr>
          <w:ilvl w:val="2"/>
          <w:numId w:val="18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Cada veterinaria solo puede tener 3 estudiantes como pasantes.</w:t>
      </w:r>
    </w:p>
    <w:p w14:paraId="59039FA5" w14:textId="77777777" w:rsidR="00A7328F" w:rsidRDefault="00A7328F" w:rsidP="00A7328F">
      <w:pPr>
        <w:rPr>
          <w:rFonts w:ascii="Times New Roman" w:hAnsi="Times New Roman" w:cs="Times New Roman"/>
          <w:lang w:val="es-ES"/>
        </w:rPr>
      </w:pPr>
    </w:p>
    <w:p w14:paraId="02DE4257" w14:textId="30F80235" w:rsidR="00A7328F" w:rsidRPr="001B7FE5" w:rsidRDefault="004F7927" w:rsidP="00A7328F">
      <w:pPr>
        <w:rPr>
          <w:rFonts w:ascii="Times New Roman" w:hAnsi="Times New Roman" w:cs="Times New Roman"/>
          <w:lang w:val="es-EC"/>
        </w:rPr>
        <w:sectPr w:rsidR="00A7328F" w:rsidRPr="001B7FE5" w:rsidSect="000E2E66">
          <w:pgSz w:w="11900" w:h="16840" w:code="9"/>
          <w:pgMar w:top="851" w:right="851" w:bottom="851" w:left="851" w:header="709" w:footer="709" w:gutter="0"/>
          <w:cols w:space="708"/>
          <w:docGrid w:linePitch="360"/>
        </w:sectPr>
      </w:pPr>
      <w:r w:rsidRPr="001B7FE5">
        <w:rPr>
          <w:rFonts w:ascii="Times New Roman" w:hAnsi="Times New Roman" w:cs="Times New Roman"/>
          <w:lang w:val="es-EC"/>
        </w:rPr>
        <w:tab/>
      </w:r>
      <w:r w:rsidRPr="001B7FE5">
        <w:rPr>
          <w:rFonts w:ascii="Times New Roman" w:hAnsi="Times New Roman" w:cs="Times New Roman"/>
          <w:lang w:val="es-EC"/>
        </w:rPr>
        <w:tab/>
      </w:r>
    </w:p>
    <w:tbl>
      <w:tblPr>
        <w:tblStyle w:val="Tablaconcuadrcula"/>
        <w:tblW w:w="15368" w:type="dxa"/>
        <w:tblLook w:val="04A0" w:firstRow="1" w:lastRow="0" w:firstColumn="1" w:lastColumn="0" w:noHBand="0" w:noVBand="1"/>
      </w:tblPr>
      <w:tblGrid>
        <w:gridCol w:w="15368"/>
      </w:tblGrid>
      <w:tr w:rsidR="0064778C" w:rsidRPr="000E2E66" w14:paraId="5C00E34D" w14:textId="77777777" w:rsidTr="00195960">
        <w:trPr>
          <w:trHeight w:val="258"/>
        </w:trPr>
        <w:tc>
          <w:tcPr>
            <w:tcW w:w="15368" w:type="dxa"/>
            <w:shd w:val="clear" w:color="auto" w:fill="D9D9D9" w:themeFill="background1" w:themeFillShade="D9"/>
          </w:tcPr>
          <w:p w14:paraId="23A3BFC6" w14:textId="0CA489CF" w:rsidR="0064778C" w:rsidRPr="000E2E66" w:rsidRDefault="0064778C" w:rsidP="0064778C">
            <w:pPr>
              <w:pStyle w:val="Ttulo2"/>
              <w:numPr>
                <w:ilvl w:val="0"/>
                <w:numId w:val="18"/>
              </w:numPr>
              <w:outlineLvl w:val="1"/>
              <w:rPr>
                <w:lang w:val="es-ES"/>
              </w:rPr>
            </w:pPr>
            <w:r w:rsidRPr="000E2E66">
              <w:rPr>
                <w:lang w:val="es-ES"/>
              </w:rPr>
              <w:lastRenderedPageBreak/>
              <w:t>Diseño lógico</w:t>
            </w:r>
          </w:p>
        </w:tc>
      </w:tr>
    </w:tbl>
    <w:p w14:paraId="40920649" w14:textId="2CF0E9E7" w:rsidR="0064778C" w:rsidRPr="007F7EC6" w:rsidRDefault="0064778C" w:rsidP="007F7EC6">
      <w:pPr>
        <w:pStyle w:val="Ttulo3"/>
        <w:numPr>
          <w:ilvl w:val="1"/>
          <w:numId w:val="25"/>
        </w:numPr>
      </w:pPr>
      <w:r w:rsidRPr="004769AB">
        <w:rPr>
          <w:shd w:val="clear" w:color="auto" w:fill="FFFFFF" w:themeFill="background1"/>
        </w:rPr>
        <w:t xml:space="preserve">Diagrama </w:t>
      </w:r>
      <w:r w:rsidR="006B0C84" w:rsidRPr="004769AB">
        <w:rPr>
          <w:shd w:val="clear" w:color="auto" w:fill="FFFFFF" w:themeFill="background1"/>
        </w:rPr>
        <w:t>Relacional</w:t>
      </w:r>
    </w:p>
    <w:p w14:paraId="53BE06D4" w14:textId="28E03114" w:rsidR="007F7EC6" w:rsidRPr="00DC783E" w:rsidRDefault="007F7EC6" w:rsidP="00654C1D">
      <w:pPr>
        <w:jc w:val="center"/>
        <w:rPr>
          <w:rFonts w:ascii="Times New Roman" w:hAnsi="Times New Roman" w:cs="Times New Roman"/>
          <w:lang w:val="es-ES"/>
        </w:rPr>
        <w:sectPr w:rsidR="007F7EC6" w:rsidRPr="00DC783E" w:rsidSect="007F7EC6">
          <w:pgSz w:w="11900" w:h="16840" w:code="9"/>
          <w:pgMar w:top="851" w:right="851" w:bottom="851" w:left="851" w:header="709" w:footer="709" w:gutter="0"/>
          <w:cols w:space="708"/>
          <w:docGrid w:linePitch="360"/>
        </w:sectPr>
      </w:pPr>
      <w:r w:rsidRPr="007F7EC6">
        <w:rPr>
          <w:noProof/>
        </w:rPr>
        <w:drawing>
          <wp:inline distT="0" distB="0" distL="0" distR="0" wp14:anchorId="3BC79F96" wp14:editId="5F18AEF5">
            <wp:extent cx="5920825" cy="8255479"/>
            <wp:effectExtent l="0" t="0" r="381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386" cy="827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CD14" w14:textId="4707CEDC" w:rsidR="0064778C" w:rsidRDefault="0064778C" w:rsidP="004769AB">
      <w:pPr>
        <w:pStyle w:val="Ttulo3"/>
      </w:pPr>
      <w:r w:rsidRPr="004769AB">
        <w:rPr>
          <w:shd w:val="clear" w:color="auto" w:fill="FFFFFF" w:themeFill="background1"/>
        </w:rPr>
        <w:lastRenderedPageBreak/>
        <w:t>2.2. Diccionario de datos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24"/>
        <w:gridCol w:w="2197"/>
        <w:gridCol w:w="2260"/>
        <w:gridCol w:w="2135"/>
      </w:tblGrid>
      <w:tr w:rsidR="00007229" w:rsidRPr="000E2E66" w14:paraId="265DD704" w14:textId="77777777" w:rsidTr="00BE57AE">
        <w:tc>
          <w:tcPr>
            <w:tcW w:w="2584" w:type="dxa"/>
            <w:vAlign w:val="bottom"/>
          </w:tcPr>
          <w:p w14:paraId="5E18EF0B" w14:textId="77777777" w:rsidR="00007229" w:rsidRPr="000E2E66" w:rsidRDefault="00007229" w:rsidP="00BE57AE">
            <w:pPr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626A9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  <w:t>Tipo Entidad/Relacion</w:t>
            </w:r>
          </w:p>
        </w:tc>
        <w:tc>
          <w:tcPr>
            <w:tcW w:w="2584" w:type="dxa"/>
            <w:vAlign w:val="bottom"/>
          </w:tcPr>
          <w:p w14:paraId="7D9751DC" w14:textId="77777777" w:rsidR="00007229" w:rsidRPr="000E2E66" w:rsidRDefault="00007229" w:rsidP="00BE57AE">
            <w:pPr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626A9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  <w:t>Atributo</w:t>
            </w:r>
          </w:p>
        </w:tc>
        <w:tc>
          <w:tcPr>
            <w:tcW w:w="2585" w:type="dxa"/>
            <w:vAlign w:val="bottom"/>
          </w:tcPr>
          <w:p w14:paraId="312C4F19" w14:textId="77777777" w:rsidR="00007229" w:rsidRPr="000E2E66" w:rsidRDefault="00007229" w:rsidP="00BE57AE">
            <w:pPr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626A9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  <w:t>Restriccion de Dominio Adicional</w:t>
            </w:r>
          </w:p>
        </w:tc>
        <w:tc>
          <w:tcPr>
            <w:tcW w:w="2585" w:type="dxa"/>
            <w:vAlign w:val="bottom"/>
          </w:tcPr>
          <w:p w14:paraId="0BE33466" w14:textId="77777777" w:rsidR="00007229" w:rsidRPr="000E2E66" w:rsidRDefault="00007229" w:rsidP="00BE57AE">
            <w:pPr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626A9C">
              <w:rPr>
                <w:rFonts w:ascii="Times New Roman" w:eastAsia="Times New Roman" w:hAnsi="Times New Roman" w:cs="Times New Roman"/>
                <w:b/>
                <w:bCs/>
                <w:color w:val="000000"/>
                <w:lang w:val="es-EC" w:eastAsia="es-EC"/>
              </w:rPr>
              <w:t>Valor por defecto</w:t>
            </w:r>
          </w:p>
        </w:tc>
      </w:tr>
      <w:tr w:rsidR="00007229" w:rsidRPr="00410F74" w14:paraId="2F61C251" w14:textId="77777777" w:rsidTr="00BE57AE">
        <w:tc>
          <w:tcPr>
            <w:tcW w:w="2584" w:type="dxa"/>
            <w:vAlign w:val="bottom"/>
          </w:tcPr>
          <w:p w14:paraId="790E8380" w14:textId="77777777" w:rsidR="00007229" w:rsidRPr="004802F5" w:rsidRDefault="00007229" w:rsidP="00BE57AE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Cliente</w:t>
            </w:r>
          </w:p>
        </w:tc>
        <w:tc>
          <w:tcPr>
            <w:tcW w:w="2584" w:type="dxa"/>
            <w:vAlign w:val="bottom"/>
          </w:tcPr>
          <w:p w14:paraId="3CD7B78B" w14:textId="77777777" w:rsidR="00007229" w:rsidRPr="004802F5" w:rsidRDefault="00007229" w:rsidP="00BE57AE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descuento</w:t>
            </w:r>
          </w:p>
        </w:tc>
        <w:tc>
          <w:tcPr>
            <w:tcW w:w="2585" w:type="dxa"/>
            <w:vAlign w:val="bottom"/>
          </w:tcPr>
          <w:p w14:paraId="3AA914A8" w14:textId="77777777" w:rsidR="00007229" w:rsidRDefault="00007229" w:rsidP="00BE57AE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Los valores solo pueden ser:</w:t>
            </w:r>
          </w:p>
          <w:p w14:paraId="038A3D9D" w14:textId="77777777" w:rsidR="00007229" w:rsidRPr="00410F74" w:rsidRDefault="00007229" w:rsidP="00BE57AE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5% y 10%</w:t>
            </w:r>
          </w:p>
        </w:tc>
        <w:tc>
          <w:tcPr>
            <w:tcW w:w="2585" w:type="dxa"/>
            <w:vAlign w:val="bottom"/>
          </w:tcPr>
          <w:p w14:paraId="696A5592" w14:textId="77777777" w:rsidR="00007229" w:rsidRPr="004802F5" w:rsidRDefault="00007229" w:rsidP="00BE57AE">
            <w:pPr>
              <w:rPr>
                <w:rFonts w:ascii="Times New Roman" w:hAnsi="Times New Roman" w:cs="Times New Roman"/>
                <w:lang w:val="es-ES"/>
              </w:rPr>
            </w:pPr>
          </w:p>
        </w:tc>
      </w:tr>
      <w:tr w:rsidR="00007229" w:rsidRPr="00F07129" w14:paraId="120C9350" w14:textId="77777777" w:rsidTr="00BE57AE">
        <w:tc>
          <w:tcPr>
            <w:tcW w:w="2584" w:type="dxa"/>
            <w:vAlign w:val="bottom"/>
          </w:tcPr>
          <w:p w14:paraId="54687611" w14:textId="77777777" w:rsidR="00007229" w:rsidRPr="000E2E66" w:rsidRDefault="00007229" w:rsidP="00BE57AE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Estudiante</w:t>
            </w:r>
          </w:p>
        </w:tc>
        <w:tc>
          <w:tcPr>
            <w:tcW w:w="2584" w:type="dxa"/>
            <w:vAlign w:val="bottom"/>
          </w:tcPr>
          <w:p w14:paraId="46863F72" w14:textId="77777777" w:rsidR="00007229" w:rsidRPr="000E2E66" w:rsidRDefault="00007229" w:rsidP="00BE57AE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Ciclo</w:t>
            </w:r>
          </w:p>
        </w:tc>
        <w:tc>
          <w:tcPr>
            <w:tcW w:w="2585" w:type="dxa"/>
            <w:vAlign w:val="bottom"/>
          </w:tcPr>
          <w:p w14:paraId="273CC704" w14:textId="77777777" w:rsidR="00007229" w:rsidRPr="000E2E66" w:rsidRDefault="00007229" w:rsidP="00BE57AE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Solo valores : 9 , 10</w:t>
            </w:r>
          </w:p>
        </w:tc>
        <w:tc>
          <w:tcPr>
            <w:tcW w:w="2585" w:type="dxa"/>
            <w:vAlign w:val="bottom"/>
          </w:tcPr>
          <w:p w14:paraId="61ABACAF" w14:textId="77777777" w:rsidR="00007229" w:rsidRPr="000E2E66" w:rsidRDefault="00007229" w:rsidP="00BE57AE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626A9C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 </w:t>
            </w:r>
          </w:p>
        </w:tc>
      </w:tr>
      <w:tr w:rsidR="00007229" w:rsidRPr="008F5343" w14:paraId="65202945" w14:textId="77777777" w:rsidTr="00BE57AE">
        <w:tc>
          <w:tcPr>
            <w:tcW w:w="2584" w:type="dxa"/>
            <w:vAlign w:val="bottom"/>
          </w:tcPr>
          <w:p w14:paraId="077C2075" w14:textId="77777777" w:rsidR="00007229" w:rsidRPr="000E2E66" w:rsidRDefault="00007229" w:rsidP="00BE57AE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Tratamiento</w:t>
            </w:r>
          </w:p>
        </w:tc>
        <w:tc>
          <w:tcPr>
            <w:tcW w:w="2584" w:type="dxa"/>
            <w:vAlign w:val="bottom"/>
          </w:tcPr>
          <w:p w14:paraId="3FF5EB6A" w14:textId="77777777" w:rsidR="00007229" w:rsidRPr="000E2E66" w:rsidRDefault="00007229" w:rsidP="00BE57AE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fecha_fin</w:t>
            </w:r>
          </w:p>
        </w:tc>
        <w:tc>
          <w:tcPr>
            <w:tcW w:w="2585" w:type="dxa"/>
            <w:vAlign w:val="bottom"/>
          </w:tcPr>
          <w:p w14:paraId="58552337" w14:textId="77777777" w:rsidR="00007229" w:rsidRPr="000E2E66" w:rsidRDefault="00007229" w:rsidP="00BE57AE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626A9C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 </w:t>
            </w:r>
            <w: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Debe ser mayor a fecha_inicio</w:t>
            </w:r>
          </w:p>
        </w:tc>
        <w:tc>
          <w:tcPr>
            <w:tcW w:w="2585" w:type="dxa"/>
            <w:vAlign w:val="bottom"/>
          </w:tcPr>
          <w:p w14:paraId="5534C96C" w14:textId="77777777" w:rsidR="00007229" w:rsidRPr="000E2E66" w:rsidRDefault="00007229" w:rsidP="00BE57AE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</w:p>
        </w:tc>
      </w:tr>
      <w:tr w:rsidR="00007229" w:rsidRPr="008F5343" w14:paraId="0DA3650E" w14:textId="77777777" w:rsidTr="00BE57AE">
        <w:tc>
          <w:tcPr>
            <w:tcW w:w="2584" w:type="dxa"/>
            <w:vAlign w:val="bottom"/>
          </w:tcPr>
          <w:p w14:paraId="1DDC31A2" w14:textId="77777777" w:rsidR="00007229" w:rsidRPr="000E2E66" w:rsidRDefault="00007229" w:rsidP="00BE57AE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Mascota</w:t>
            </w:r>
          </w:p>
        </w:tc>
        <w:tc>
          <w:tcPr>
            <w:tcW w:w="2584" w:type="dxa"/>
            <w:vAlign w:val="bottom"/>
          </w:tcPr>
          <w:p w14:paraId="2368C71B" w14:textId="77777777" w:rsidR="00007229" w:rsidRPr="000E2E66" w:rsidRDefault="00007229" w:rsidP="00BE57AE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genero</w:t>
            </w:r>
          </w:p>
        </w:tc>
        <w:tc>
          <w:tcPr>
            <w:tcW w:w="2585" w:type="dxa"/>
            <w:vAlign w:val="bottom"/>
          </w:tcPr>
          <w:p w14:paraId="05AB1394" w14:textId="77777777" w:rsidR="00007229" w:rsidRPr="00410F74" w:rsidRDefault="00007229" w:rsidP="00BE57AE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626A9C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 xml:space="preserve">Solo valores: </w:t>
            </w:r>
          </w:p>
          <w:p w14:paraId="0F1AD429" w14:textId="77777777" w:rsidR="00007229" w:rsidRPr="00410F74" w:rsidRDefault="00007229" w:rsidP="00BE57AE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410F74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Macho “m”</w:t>
            </w:r>
          </w:p>
          <w:p w14:paraId="1349CFA3" w14:textId="77777777" w:rsidR="00007229" w:rsidRPr="00410F74" w:rsidRDefault="00007229" w:rsidP="00BE57AE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410F74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Hembra “h”</w:t>
            </w:r>
          </w:p>
        </w:tc>
        <w:tc>
          <w:tcPr>
            <w:tcW w:w="2585" w:type="dxa"/>
            <w:vAlign w:val="bottom"/>
          </w:tcPr>
          <w:p w14:paraId="11AF502C" w14:textId="77777777" w:rsidR="00007229" w:rsidRPr="000E2E66" w:rsidRDefault="00007229" w:rsidP="00BE57AE">
            <w:pPr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</w:pPr>
            <w:r w:rsidRPr="00626A9C">
              <w:rPr>
                <w:rFonts w:ascii="Times New Roman" w:eastAsia="Times New Roman" w:hAnsi="Times New Roman" w:cs="Times New Roman"/>
                <w:color w:val="000000"/>
                <w:lang w:val="es-EC" w:eastAsia="es-EC"/>
              </w:rPr>
              <w:t> </w:t>
            </w:r>
          </w:p>
        </w:tc>
      </w:tr>
    </w:tbl>
    <w:p w14:paraId="1BE59FF6" w14:textId="77777777" w:rsidR="0064778C" w:rsidRPr="000E2E66" w:rsidRDefault="0064778C" w:rsidP="0064778C">
      <w:pPr>
        <w:rPr>
          <w:rFonts w:ascii="Times New Roman" w:hAnsi="Times New Roman" w:cs="Times New Roman"/>
          <w:lang w:val="es-ES"/>
        </w:rPr>
      </w:pPr>
    </w:p>
    <w:p w14:paraId="53364E5F" w14:textId="37DD9F75" w:rsidR="0064778C" w:rsidRDefault="0064778C" w:rsidP="004769AB">
      <w:pPr>
        <w:pStyle w:val="Ttulo3"/>
        <w:numPr>
          <w:ilvl w:val="1"/>
          <w:numId w:val="24"/>
        </w:numPr>
        <w:rPr>
          <w:shd w:val="clear" w:color="auto" w:fill="FFFFFF" w:themeFill="background1"/>
        </w:rPr>
      </w:pPr>
      <w:r w:rsidRPr="004769AB">
        <w:rPr>
          <w:shd w:val="clear" w:color="auto" w:fill="FFFFFF" w:themeFill="background1"/>
        </w:rPr>
        <w:t>Restricciones de</w:t>
      </w:r>
      <w:r w:rsidRPr="000E2E66">
        <w:t xml:space="preserve"> </w:t>
      </w:r>
      <w:r w:rsidRPr="004769AB">
        <w:rPr>
          <w:shd w:val="clear" w:color="auto" w:fill="FFFFFF" w:themeFill="background1"/>
        </w:rPr>
        <w:t>integridad</w:t>
      </w:r>
    </w:p>
    <w:p w14:paraId="3887D514" w14:textId="77777777" w:rsidR="00007229" w:rsidRPr="00A7328F" w:rsidRDefault="00007229" w:rsidP="00007229">
      <w:pPr>
        <w:pStyle w:val="Prrafodelista"/>
        <w:numPr>
          <w:ilvl w:val="2"/>
          <w:numId w:val="29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Los valores de peso deben ser ingresados en libras.</w:t>
      </w:r>
    </w:p>
    <w:p w14:paraId="4E06365C" w14:textId="77777777" w:rsidR="00007229" w:rsidRDefault="00007229" w:rsidP="00007229">
      <w:pPr>
        <w:pStyle w:val="Prrafodelista"/>
        <w:numPr>
          <w:ilvl w:val="2"/>
          <w:numId w:val="29"/>
        </w:numPr>
        <w:rPr>
          <w:rFonts w:ascii="Times New Roman" w:hAnsi="Times New Roman" w:cs="Times New Roman"/>
          <w:lang w:val="es-ES"/>
        </w:rPr>
      </w:pPr>
      <w:r w:rsidRPr="00320AF3">
        <w:rPr>
          <w:rFonts w:ascii="Times New Roman" w:hAnsi="Times New Roman" w:cs="Times New Roman"/>
          <w:lang w:val="es-ES"/>
        </w:rPr>
        <w:t>Los valoras de tamaño deben ser ingresados en centímetros.</w:t>
      </w:r>
    </w:p>
    <w:p w14:paraId="5F6035F2" w14:textId="262D5433" w:rsidR="00007229" w:rsidRDefault="00007229" w:rsidP="00007229">
      <w:pPr>
        <w:pStyle w:val="Prrafodelista"/>
        <w:numPr>
          <w:ilvl w:val="2"/>
          <w:numId w:val="29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La edad</w:t>
      </w:r>
      <w:r w:rsidR="00F36606">
        <w:rPr>
          <w:rFonts w:ascii="Times New Roman" w:hAnsi="Times New Roman" w:cs="Times New Roman"/>
          <w:lang w:val="es-ES"/>
        </w:rPr>
        <w:t xml:space="preserve"> de la mascota</w:t>
      </w:r>
      <w:r>
        <w:rPr>
          <w:rFonts w:ascii="Times New Roman" w:hAnsi="Times New Roman" w:cs="Times New Roman"/>
          <w:lang w:val="es-ES"/>
        </w:rPr>
        <w:t xml:space="preserve"> debe registrase en meses.</w:t>
      </w:r>
    </w:p>
    <w:p w14:paraId="09026C8B" w14:textId="09C77635" w:rsidR="00007229" w:rsidRPr="009C0F4B" w:rsidRDefault="00007229" w:rsidP="00007229">
      <w:pPr>
        <w:pStyle w:val="Prrafodelista"/>
        <w:numPr>
          <w:ilvl w:val="2"/>
          <w:numId w:val="29"/>
        </w:numPr>
        <w:rPr>
          <w:rFonts w:ascii="Times New Roman" w:hAnsi="Times New Roman" w:cs="Times New Roman"/>
          <w:lang w:val="es-ES"/>
        </w:rPr>
      </w:pPr>
      <w:r>
        <w:rPr>
          <w:lang w:val="es-ES"/>
        </w:rPr>
        <w:t>Este atributo descuento debe ser calculado dependiendo de la frecuencia mensual del cliente.</w:t>
      </w:r>
    </w:p>
    <w:p w14:paraId="7ECDAE2B" w14:textId="77777777" w:rsidR="009C0F4B" w:rsidRPr="00320AF3" w:rsidRDefault="009C0F4B" w:rsidP="009C0F4B">
      <w:pPr>
        <w:pStyle w:val="Prrafodelista"/>
        <w:numPr>
          <w:ilvl w:val="2"/>
          <w:numId w:val="29"/>
        </w:numPr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t>Cada veterinaria solo puede tener 3 estudiantes como pasantes.</w:t>
      </w:r>
    </w:p>
    <w:p w14:paraId="440E9743" w14:textId="77777777" w:rsidR="009C0F4B" w:rsidRPr="009C0F4B" w:rsidRDefault="009C0F4B" w:rsidP="009C0F4B">
      <w:pPr>
        <w:rPr>
          <w:rFonts w:ascii="Times New Roman" w:hAnsi="Times New Roman" w:cs="Times New Roman"/>
          <w:lang w:val="es-ES"/>
        </w:rPr>
      </w:pPr>
    </w:p>
    <w:p w14:paraId="710E063D" w14:textId="58A41F8B" w:rsidR="0064778C" w:rsidRPr="00007229" w:rsidRDefault="00B439A1" w:rsidP="00B439A1">
      <w:pPr>
        <w:spacing w:line="480" w:lineRule="auto"/>
        <w:ind w:firstLine="72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778C" w:rsidRPr="000E2E66" w14:paraId="121D550F" w14:textId="77777777" w:rsidTr="0064778C">
        <w:tc>
          <w:tcPr>
            <w:tcW w:w="9016" w:type="dxa"/>
            <w:shd w:val="clear" w:color="auto" w:fill="D9D9D9" w:themeFill="background1" w:themeFillShade="D9"/>
          </w:tcPr>
          <w:p w14:paraId="6C083670" w14:textId="2E2278AD" w:rsidR="0064778C" w:rsidRPr="000E2E66" w:rsidRDefault="0064778C" w:rsidP="006B0C84">
            <w:pPr>
              <w:pStyle w:val="Ttulo2"/>
              <w:numPr>
                <w:ilvl w:val="0"/>
                <w:numId w:val="24"/>
              </w:numPr>
              <w:outlineLvl w:val="1"/>
              <w:rPr>
                <w:lang w:val="es-ES"/>
              </w:rPr>
            </w:pPr>
            <w:r w:rsidRPr="000E2E66">
              <w:rPr>
                <w:lang w:val="es-ES"/>
              </w:rPr>
              <w:lastRenderedPageBreak/>
              <w:t>Diseño físico para Oracle</w:t>
            </w:r>
          </w:p>
        </w:tc>
      </w:tr>
    </w:tbl>
    <w:p w14:paraId="165B3B5B" w14:textId="22F1FE72" w:rsidR="0064778C" w:rsidRPr="0064778C" w:rsidRDefault="0064778C" w:rsidP="001F7B2C">
      <w:pPr>
        <w:pStyle w:val="Ttulo3"/>
      </w:pPr>
      <w:r w:rsidRPr="004769AB">
        <w:rPr>
          <w:shd w:val="clear" w:color="auto" w:fill="FFFFFF" w:themeFill="background1"/>
        </w:rPr>
        <w:t>3.1 Traducción de modelo lógico a DDL y creación de la base de</w:t>
      </w:r>
      <w:r w:rsidRPr="000E2E66">
        <w:t xml:space="preserve"> </w:t>
      </w:r>
      <w:r w:rsidRPr="004769AB">
        <w:rPr>
          <w:shd w:val="clear" w:color="auto" w:fill="FFFFFF" w:themeFill="background1"/>
        </w:rPr>
        <w:t>datos</w:t>
      </w:r>
    </w:p>
    <w:tbl>
      <w:tblPr>
        <w:tblStyle w:val="Tablaconcuadrcula"/>
        <w:tblW w:w="0" w:type="auto"/>
        <w:shd w:val="clear" w:color="auto" w:fill="EAEAEA" w:themeFill="accent3" w:themeFillTint="33"/>
        <w:tblLook w:val="04A0" w:firstRow="1" w:lastRow="0" w:firstColumn="1" w:lastColumn="0" w:noHBand="0" w:noVBand="1"/>
      </w:tblPr>
      <w:tblGrid>
        <w:gridCol w:w="9016"/>
      </w:tblGrid>
      <w:tr w:rsidR="00B439A1" w:rsidRPr="00B439A1" w14:paraId="4EAF07B7" w14:textId="77777777" w:rsidTr="00BE57AE">
        <w:tc>
          <w:tcPr>
            <w:tcW w:w="10414" w:type="dxa"/>
            <w:shd w:val="clear" w:color="auto" w:fill="EAEAEA" w:themeFill="accent3" w:themeFillTint="33"/>
          </w:tcPr>
          <w:p w14:paraId="39D88B1C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bookmarkStart w:id="0" w:name="_Hlk75810771"/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DROP DATABASE IF EXISTS veterinaria;</w:t>
            </w:r>
          </w:p>
          <w:p w14:paraId="435D87A4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CREATE DATABASE veterinaria;</w:t>
            </w:r>
          </w:p>
          <w:p w14:paraId="2DC44C27" w14:textId="530AB48E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USE veterinaria;</w:t>
            </w:r>
          </w:p>
          <w:p w14:paraId="5EAA3188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CREATE TABLE personas (</w:t>
            </w:r>
          </w:p>
          <w:p w14:paraId="423B258B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cedula VARCHAR(20) NOT NULL,</w:t>
            </w:r>
          </w:p>
          <w:p w14:paraId="721C17FD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nombres VARCHAR(50) NOT NULL,</w:t>
            </w:r>
          </w:p>
          <w:p w14:paraId="3AD14497" w14:textId="77777777" w:rsidR="001F7B2C" w:rsidRPr="0048754D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</w:t>
            </w:r>
            <w:r w:rsidRPr="0048754D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apellidos VARCHAR(50) NOT NULL,</w:t>
            </w:r>
          </w:p>
          <w:p w14:paraId="09411C1E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48754D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 xml:space="preserve">    </w:t>
            </w:r>
            <w:r w:rsidRPr="001F7B2C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telefono_1 VARCHAR(10) NOT NULL,</w:t>
            </w:r>
          </w:p>
          <w:p w14:paraId="21E05469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 xml:space="preserve">    telefono_2 VARCHAR(10),</w:t>
            </w:r>
          </w:p>
          <w:p w14:paraId="36130BC0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 xml:space="preserve">    telefono_3 VARCHAR(10),</w:t>
            </w:r>
          </w:p>
          <w:p w14:paraId="13B682CB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 xml:space="preserve">    email VARCHAR(70) UNIQUE,</w:t>
            </w:r>
          </w:p>
          <w:p w14:paraId="5BC46881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 xml:space="preserve">    </w:t>
            </w: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edad INT NOT NULL,</w:t>
            </w:r>
          </w:p>
          <w:p w14:paraId="18EA1700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personas_pk PRIMARY KEY (cedula)</w:t>
            </w:r>
          </w:p>
          <w:p w14:paraId="5D826B14" w14:textId="4569AEDC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);</w:t>
            </w:r>
          </w:p>
          <w:p w14:paraId="6F52B481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CREATE TABLE veterinarias (</w:t>
            </w:r>
          </w:p>
          <w:p w14:paraId="52E3BBB0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ruc VARCHAR(20) NOT NULL,</w:t>
            </w:r>
          </w:p>
          <w:p w14:paraId="05A42E7A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nombre VARCHAR(50) NOT NULL,</w:t>
            </w:r>
          </w:p>
          <w:p w14:paraId="0697A224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direccion VARCHAR(50) NOT NULL,</w:t>
            </w:r>
          </w:p>
          <w:p w14:paraId="0233EBD0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telefono VARCHAR(10) NOT NULL,</w:t>
            </w:r>
          </w:p>
          <w:p w14:paraId="1CEA4EE6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veterinaria_pk PRIMARY KEY (ruc)</w:t>
            </w:r>
          </w:p>
          <w:p w14:paraId="60E5CD20" w14:textId="795F30DD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);</w:t>
            </w:r>
          </w:p>
          <w:p w14:paraId="6AFB37B6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CREATE TABLE veterinarios(</w:t>
            </w:r>
          </w:p>
          <w:p w14:paraId="42954152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cedula</w:t>
            </w: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VARCHAR(20) NOT NULL,</w:t>
            </w:r>
          </w:p>
          <w:p w14:paraId="72F7B888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titulo</w:t>
            </w: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VARCHAR(50) NOT NULL,</w:t>
            </w:r>
          </w:p>
          <w:p w14:paraId="246F4021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ruc</w:t>
            </w: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VARCHAR(20) NOT NULL,</w:t>
            </w:r>
          </w:p>
          <w:p w14:paraId="5AFBFC3E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veterinarios_pk PRIMARY KEY (cedula),</w:t>
            </w:r>
          </w:p>
          <w:p w14:paraId="1008B097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veterinarios_personas_fk FOREIGN KEY (cedula) REFERENCES personas (cedula),</w:t>
            </w:r>
          </w:p>
          <w:p w14:paraId="386B5112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lastRenderedPageBreak/>
              <w:t xml:space="preserve">    CONSTRAINT veterios_veterias_fk</w:t>
            </w: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FOREIGN KEY (ruc) REFERENCES veterinarias (ruc)</w:t>
            </w:r>
          </w:p>
          <w:p w14:paraId="0811EC92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);</w:t>
            </w:r>
          </w:p>
          <w:p w14:paraId="32AD4607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CREATE TABLE clientes(</w:t>
            </w:r>
          </w:p>
          <w:p w14:paraId="3C643BBB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cedula VARCHAR(20) NOT NULL,</w:t>
            </w:r>
          </w:p>
          <w:p w14:paraId="6C544FD2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frecuencia_mensual INT NOT NULL,</w:t>
            </w:r>
          </w:p>
          <w:p w14:paraId="798711CA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descuento DOUBLE, </w:t>
            </w:r>
          </w:p>
          <w:p w14:paraId="4DC25ECE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clientes_pk PRIMARY KEY (cedula),</w:t>
            </w:r>
          </w:p>
          <w:p w14:paraId="34BBD862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clientes_personas_fk FOREIGN KEY (cedula) REFERENCES personas (cedula),</w:t>
            </w:r>
          </w:p>
          <w:p w14:paraId="2568EF63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clientes_frecuencia_ck CHECK (descuento IN (0.05 , 0.10))</w:t>
            </w:r>
          </w:p>
          <w:p w14:paraId="335C6BF3" w14:textId="2E9305A3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);</w:t>
            </w:r>
          </w:p>
          <w:p w14:paraId="7BA609F0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CREATE TABLE estudiantes(</w:t>
            </w:r>
          </w:p>
          <w:p w14:paraId="2BD83306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cedula</w:t>
            </w: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VARCHAR(20) NOT NULL,</w:t>
            </w:r>
          </w:p>
          <w:p w14:paraId="202A4A51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ciclo</w:t>
            </w: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INT NOT NULL,</w:t>
            </w:r>
          </w:p>
          <w:p w14:paraId="1171D6CD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ruc</w:t>
            </w: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VARCHAR(20) NOT NULL,</w:t>
            </w:r>
          </w:p>
          <w:p w14:paraId="574A33FD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estudiantes_pk PRIMARY KEY (cedula),</w:t>
            </w:r>
          </w:p>
          <w:p w14:paraId="54B94F9E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estudiantes_personas_fk FOREIGN KEY (cedula) REFERENCES personas (cedula),</w:t>
            </w:r>
          </w:p>
          <w:p w14:paraId="64305104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estudiantes_verterianrias_fk FOREIGN KEY (ruc) REFERENCES veterinarias(ruc),</w:t>
            </w:r>
          </w:p>
          <w:p w14:paraId="2CA0E085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estudiantes_ck CHECK (ciclo IN (9 , 10))</w:t>
            </w:r>
          </w:p>
          <w:p w14:paraId="3F84446F" w14:textId="75A99431" w:rsid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);</w:t>
            </w:r>
          </w:p>
          <w:p w14:paraId="05A7193C" w14:textId="767FC8F8" w:rsid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</w:p>
          <w:p w14:paraId="1F4DB873" w14:textId="03A9CC0D" w:rsid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</w:p>
          <w:p w14:paraId="2405D203" w14:textId="0E5674EA" w:rsid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</w:p>
          <w:p w14:paraId="25CFF4D9" w14:textId="35F0F962" w:rsid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</w:p>
          <w:p w14:paraId="789BE231" w14:textId="0F41577B" w:rsid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</w:p>
          <w:p w14:paraId="58C5CFE4" w14:textId="37C53F3C" w:rsid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</w:p>
          <w:p w14:paraId="33918E6C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</w:p>
          <w:p w14:paraId="504225AC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lastRenderedPageBreak/>
              <w:t>CREATE TABLE mascotas(</w:t>
            </w:r>
          </w:p>
          <w:p w14:paraId="14AC1F0A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id INT NOT NULL,</w:t>
            </w:r>
          </w:p>
          <w:p w14:paraId="2A2F7729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nombre VARCHAR(50) NOT NULL,</w:t>
            </w:r>
          </w:p>
          <w:p w14:paraId="79FB2008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especie VARCHAR(50) NOT NULL,</w:t>
            </w:r>
          </w:p>
          <w:p w14:paraId="3208BF54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raza VARCHAR(50) NOT NULL,</w:t>
            </w:r>
          </w:p>
          <w:p w14:paraId="14A0CD10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edad INT NOT NULL,</w:t>
            </w:r>
          </w:p>
          <w:p w14:paraId="77E7A697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genero CHAR NOT NULL,</w:t>
            </w:r>
          </w:p>
          <w:p w14:paraId="0CEEEF83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peso DOUBLE NOT NULL,</w:t>
            </w:r>
          </w:p>
          <w:p w14:paraId="4567236C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tamanio DOUBLE NOT NULL,</w:t>
            </w:r>
          </w:p>
          <w:p w14:paraId="20C6ADDE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cedula_cliente VARCHAR(20) NOT NULL,</w:t>
            </w:r>
          </w:p>
          <w:p w14:paraId="0108EA01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ruc_veterinaria VARCHAR(20) NOT NULL,</w:t>
            </w:r>
          </w:p>
          <w:p w14:paraId="4E05DF5C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CONSTRAINT mascotas_pk PRIMARY KEY (id),</w:t>
            </w:r>
          </w:p>
          <w:p w14:paraId="5256B2B3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mascotas_genero_ck CHECK (genero IN ('m' , 'h')),</w:t>
            </w:r>
          </w:p>
          <w:p w14:paraId="63126001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mascotas_clientes_fk FOREIGN KEY (cedula_cliente) REFERENCES clientes (cedula),</w:t>
            </w:r>
          </w:p>
          <w:p w14:paraId="52FA048B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mascotas_veterinarias_fk FOREIGN KEY (ruc_veterinaria) REFERENCES veterinarias (ruc)</w:t>
            </w:r>
          </w:p>
          <w:p w14:paraId="5C8D1DD7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);</w:t>
            </w:r>
          </w:p>
          <w:p w14:paraId="2CBE96AD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</w:p>
          <w:p w14:paraId="26A72EF6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CREATE TABLE tratamientos (</w:t>
            </w:r>
          </w:p>
          <w:p w14:paraId="76C14B1C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id INT NOT NULL,</w:t>
            </w:r>
          </w:p>
          <w:p w14:paraId="706B76C4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descripcion VARCHAR(2000) NOT NULL,</w:t>
            </w:r>
          </w:p>
          <w:p w14:paraId="65B8384F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fecha_inicio DATE NOT NULL,</w:t>
            </w:r>
          </w:p>
          <w:p w14:paraId="67551952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fecha_fin DATE NOT NULL,</w:t>
            </w:r>
          </w:p>
          <w:p w14:paraId="46B94AD6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tratamientos_pk PRIMARY KEY (id),</w:t>
            </w:r>
          </w:p>
          <w:p w14:paraId="4D78CABC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</w:t>
            </w:r>
            <w:r w:rsidRPr="001F7B2C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CONSTRAINT tratamientos_fecha_fin_ck CHECK(fecha_inicio &lt; fecha_fin)</w:t>
            </w:r>
          </w:p>
          <w:p w14:paraId="2E0663B7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);</w:t>
            </w:r>
          </w:p>
          <w:p w14:paraId="462C4004" w14:textId="626EF5AB" w:rsid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</w:p>
          <w:p w14:paraId="55D37E42" w14:textId="2D9F7B5A" w:rsid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</w:p>
          <w:p w14:paraId="5A4BE936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</w:p>
          <w:p w14:paraId="2AA0BFCF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lastRenderedPageBreak/>
              <w:t>CREATE TABLE medicamentos (</w:t>
            </w:r>
          </w:p>
          <w:p w14:paraId="73EB2051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id INT NOT NULL,</w:t>
            </w:r>
          </w:p>
          <w:p w14:paraId="1E43C581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nombre VARCHAR(50) NOT NULL,</w:t>
            </w:r>
          </w:p>
          <w:p w14:paraId="28FCA5EE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presentacion VARCHAR(100) NOT NULL,</w:t>
            </w:r>
          </w:p>
          <w:p w14:paraId="7F765A8C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cantidad CHAR(8) NOT NULL,</w:t>
            </w:r>
          </w:p>
          <w:p w14:paraId="7A7CAAD0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medicamentos_pk PRIMARY KEY (id)</w:t>
            </w:r>
          </w:p>
          <w:p w14:paraId="33A5AB4E" w14:textId="38C965F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); </w:t>
            </w:r>
          </w:p>
          <w:p w14:paraId="11590098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CREATE TABLE tratamientos_mascotas (</w:t>
            </w:r>
          </w:p>
          <w:p w14:paraId="1E7885C9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id_tratamiento INT NOT NULL,</w:t>
            </w:r>
          </w:p>
          <w:p w14:paraId="10B13D33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id_mascota INT NOT NULL,</w:t>
            </w:r>
          </w:p>
          <w:p w14:paraId="7A858472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CONSTRAINT tratamientos_mascotas_pk PRIMARY KEY (id_tratamiento, id_mascota),</w:t>
            </w:r>
          </w:p>
          <w:p w14:paraId="6F370F15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</w:t>
            </w:r>
            <w:r w:rsidRPr="001F7B2C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CONSTRAINT tra_mas_tratamientos_fk FOREIGN KEY (id_tratamiento) REFERENCES tratamientos (id),</w:t>
            </w:r>
          </w:p>
          <w:p w14:paraId="2E4A9AA2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 xml:space="preserve">    CONSTRAINT tra_mas_mascotas_fk FOREIGN KEY (id_mascota) REFERENCES mascotas (id)</w:t>
            </w:r>
          </w:p>
          <w:p w14:paraId="47C39A5C" w14:textId="71FBC2D9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);</w:t>
            </w:r>
          </w:p>
          <w:p w14:paraId="36058EAB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CREATE TABLE medicamentos_tratamientos (</w:t>
            </w:r>
          </w:p>
          <w:p w14:paraId="0E3F0865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  <w:t>id_medicamento INT NOT NULL,</w:t>
            </w:r>
          </w:p>
          <w:p w14:paraId="2331CF1A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</w: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id_tratamiento INT NOT NULL,</w:t>
            </w:r>
          </w:p>
          <w:p w14:paraId="48E2EC11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</w:t>
            </w:r>
            <w:r w:rsidRPr="001F7B2C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CONSTRAINT medicamentos_tratamientos_pk PRIMARY KEY (id_medicamento, id_tratamiento),</w:t>
            </w:r>
          </w:p>
          <w:p w14:paraId="448716ED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 xml:space="preserve">    CONSTRAINT med_tra_tratamientos_fk FOREIGN KEY (id_tratamiento) REFERENCES tratamientos (id),</w:t>
            </w:r>
          </w:p>
          <w:p w14:paraId="0D875845" w14:textId="77777777" w:rsidR="001F7B2C" w:rsidRPr="001F7B2C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 xml:space="preserve">    CONSTRAINT med_tra_medicamentos_fk FOREIGN KEY (id_medicamento) REFERENCES medicamentos (id)</w:t>
            </w:r>
          </w:p>
          <w:p w14:paraId="57B826A2" w14:textId="1C51FE33" w:rsidR="00B439A1" w:rsidRPr="00B439A1" w:rsidRDefault="001F7B2C" w:rsidP="001F7B2C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1F7B2C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);</w:t>
            </w:r>
          </w:p>
        </w:tc>
      </w:tr>
      <w:bookmarkEnd w:id="0"/>
    </w:tbl>
    <w:p w14:paraId="46FFE9D3" w14:textId="1B38F2A2" w:rsidR="001F7B2C" w:rsidRDefault="001F7B2C" w:rsidP="0064778C">
      <w:pPr>
        <w:rPr>
          <w:rFonts w:ascii="Times New Roman" w:hAnsi="Times New Roman" w:cs="Times New Roman"/>
          <w:lang w:val="es-ES"/>
        </w:rPr>
      </w:pPr>
    </w:p>
    <w:p w14:paraId="55D9AFC5" w14:textId="183C93CA" w:rsidR="0064778C" w:rsidRPr="0064778C" w:rsidRDefault="001F7B2C" w:rsidP="001F7B2C">
      <w:pPr>
        <w:spacing w:line="480" w:lineRule="auto"/>
        <w:ind w:firstLine="720"/>
        <w:rPr>
          <w:rFonts w:ascii="Times New Roman" w:hAnsi="Times New Roman" w:cs="Times New Roman"/>
          <w:lang w:val="es-ES"/>
        </w:rPr>
      </w:pPr>
      <w:r>
        <w:rPr>
          <w:rFonts w:ascii="Times New Roman" w:hAnsi="Times New Roman" w:cs="Times New Roman"/>
          <w:lang w:val="es-ES"/>
        </w:rPr>
        <w:br w:type="page"/>
      </w:r>
    </w:p>
    <w:p w14:paraId="768917C7" w14:textId="2D92E4AD" w:rsidR="0064778C" w:rsidRPr="000E2E66" w:rsidRDefault="0064778C" w:rsidP="004769AB">
      <w:pPr>
        <w:pStyle w:val="Ttulo3"/>
      </w:pPr>
      <w:r w:rsidRPr="004769AB">
        <w:rPr>
          <w:shd w:val="clear" w:color="auto" w:fill="FFFFFF" w:themeFill="background1"/>
        </w:rPr>
        <w:lastRenderedPageBreak/>
        <w:t>3.2 Restricciones o requerimientos que no se pueden implementar con DDL</w:t>
      </w:r>
    </w:p>
    <w:p w14:paraId="046237B1" w14:textId="77777777" w:rsidR="0064778C" w:rsidRPr="000E2E66" w:rsidRDefault="0064778C" w:rsidP="0064778C">
      <w:pPr>
        <w:rPr>
          <w:rFonts w:ascii="Times New Roman" w:hAnsi="Times New Roman" w:cs="Times New Roman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51"/>
        <w:gridCol w:w="4465"/>
      </w:tblGrid>
      <w:tr w:rsidR="0064778C" w:rsidRPr="000E2E66" w14:paraId="42215C8C" w14:textId="77777777" w:rsidTr="00654C1D">
        <w:tc>
          <w:tcPr>
            <w:tcW w:w="4551" w:type="dxa"/>
          </w:tcPr>
          <w:p w14:paraId="46FF214C" w14:textId="77777777" w:rsidR="0064778C" w:rsidRPr="000E2E66" w:rsidRDefault="0064778C" w:rsidP="00195960">
            <w:pPr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0E2E66">
              <w:rPr>
                <w:rFonts w:ascii="Times New Roman" w:hAnsi="Times New Roman" w:cs="Times New Roman"/>
                <w:b/>
                <w:bCs/>
                <w:lang w:val="es-ES"/>
              </w:rPr>
              <w:t>Restricción / Requerimiento</w:t>
            </w:r>
          </w:p>
        </w:tc>
        <w:tc>
          <w:tcPr>
            <w:tcW w:w="4465" w:type="dxa"/>
          </w:tcPr>
          <w:p w14:paraId="44AD2997" w14:textId="77777777" w:rsidR="0064778C" w:rsidRPr="000E2E66" w:rsidRDefault="0064778C" w:rsidP="00195960">
            <w:pPr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000E2E66">
              <w:rPr>
                <w:rFonts w:ascii="Times New Roman" w:hAnsi="Times New Roman" w:cs="Times New Roman"/>
                <w:b/>
                <w:bCs/>
                <w:lang w:val="es-ES"/>
              </w:rPr>
              <w:t>¿Cómo se debería controlar?</w:t>
            </w:r>
          </w:p>
        </w:tc>
      </w:tr>
      <w:tr w:rsidR="00413359" w:rsidRPr="008F5343" w14:paraId="60C8018F" w14:textId="77777777" w:rsidTr="00654C1D">
        <w:tc>
          <w:tcPr>
            <w:tcW w:w="4551" w:type="dxa"/>
          </w:tcPr>
          <w:p w14:paraId="14E846C5" w14:textId="40E6F256" w:rsidR="00413359" w:rsidRPr="000E2E66" w:rsidRDefault="00413359" w:rsidP="00413359">
            <w:pPr>
              <w:rPr>
                <w:rFonts w:ascii="Times New Roman" w:hAnsi="Times New Roman" w:cs="Times New Roman"/>
                <w:lang w:val="es-ES"/>
              </w:rPr>
            </w:pPr>
            <w:r w:rsidRPr="00AE2D4A">
              <w:rPr>
                <w:rFonts w:ascii="Times New Roman" w:hAnsi="Times New Roman" w:cs="Times New Roman"/>
                <w:lang w:val="es-ES"/>
              </w:rPr>
              <w:t>Los valores de peso deben ser ingresados en libras.</w:t>
            </w:r>
          </w:p>
        </w:tc>
        <w:tc>
          <w:tcPr>
            <w:tcW w:w="4465" w:type="dxa"/>
          </w:tcPr>
          <w:p w14:paraId="2DEFBA3A" w14:textId="05B93BF1" w:rsidR="00413359" w:rsidRPr="000E2E66" w:rsidRDefault="00413359" w:rsidP="00413359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Controlar a nivel de programación </w:t>
            </w:r>
            <w:r w:rsidR="007C0C35">
              <w:rPr>
                <w:rFonts w:ascii="Times New Roman" w:hAnsi="Times New Roman" w:cs="Times New Roman"/>
                <w:lang w:val="es-ES"/>
              </w:rPr>
              <w:t>antes de ingresar el peso</w:t>
            </w:r>
          </w:p>
        </w:tc>
      </w:tr>
      <w:tr w:rsidR="00413359" w:rsidRPr="008F5343" w14:paraId="344B60BA" w14:textId="77777777" w:rsidTr="00654C1D">
        <w:tc>
          <w:tcPr>
            <w:tcW w:w="4551" w:type="dxa"/>
          </w:tcPr>
          <w:p w14:paraId="3C70FA85" w14:textId="76EBAEF2" w:rsidR="00413359" w:rsidRPr="000E2E66" w:rsidRDefault="00413359" w:rsidP="00413359">
            <w:pPr>
              <w:rPr>
                <w:rFonts w:ascii="Times New Roman" w:hAnsi="Times New Roman" w:cs="Times New Roman"/>
                <w:lang w:val="es-ES"/>
              </w:rPr>
            </w:pPr>
            <w:r w:rsidRPr="00AE2D4A">
              <w:rPr>
                <w:rFonts w:ascii="Times New Roman" w:hAnsi="Times New Roman" w:cs="Times New Roman"/>
                <w:lang w:val="es-ES"/>
              </w:rPr>
              <w:t>Los valoras de tamaño deben ser ingresados en centímetros.</w:t>
            </w:r>
          </w:p>
        </w:tc>
        <w:tc>
          <w:tcPr>
            <w:tcW w:w="4465" w:type="dxa"/>
          </w:tcPr>
          <w:p w14:paraId="55478879" w14:textId="74F8D911" w:rsidR="00413359" w:rsidRPr="000E2E66" w:rsidRDefault="007C0C35" w:rsidP="00413359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Controlar a nivel de programación antes de ingresar el tamaño</w:t>
            </w:r>
          </w:p>
        </w:tc>
      </w:tr>
      <w:tr w:rsidR="00413359" w:rsidRPr="008F5343" w14:paraId="2CB871B4" w14:textId="77777777" w:rsidTr="00654C1D">
        <w:tc>
          <w:tcPr>
            <w:tcW w:w="4551" w:type="dxa"/>
          </w:tcPr>
          <w:p w14:paraId="0B88B646" w14:textId="1CBB1DEC" w:rsidR="00413359" w:rsidRPr="000E2E66" w:rsidRDefault="00413359" w:rsidP="00413359">
            <w:pPr>
              <w:rPr>
                <w:rFonts w:ascii="Times New Roman" w:hAnsi="Times New Roman" w:cs="Times New Roman"/>
                <w:lang w:val="es-ES"/>
              </w:rPr>
            </w:pPr>
            <w:r w:rsidRPr="00AE2D4A">
              <w:rPr>
                <w:rFonts w:ascii="Times New Roman" w:hAnsi="Times New Roman" w:cs="Times New Roman"/>
                <w:lang w:val="es-ES"/>
              </w:rPr>
              <w:t>La edad</w:t>
            </w:r>
            <w:r w:rsidR="00F36606">
              <w:rPr>
                <w:rFonts w:ascii="Times New Roman" w:hAnsi="Times New Roman" w:cs="Times New Roman"/>
                <w:lang w:val="es-ES"/>
              </w:rPr>
              <w:t xml:space="preserve"> de la mascota</w:t>
            </w:r>
            <w:r w:rsidRPr="00AE2D4A">
              <w:rPr>
                <w:rFonts w:ascii="Times New Roman" w:hAnsi="Times New Roman" w:cs="Times New Roman"/>
                <w:lang w:val="es-ES"/>
              </w:rPr>
              <w:t xml:space="preserve"> debe registrase en meses.</w:t>
            </w:r>
          </w:p>
        </w:tc>
        <w:tc>
          <w:tcPr>
            <w:tcW w:w="4465" w:type="dxa"/>
          </w:tcPr>
          <w:p w14:paraId="16C55E1E" w14:textId="2C00B0A9" w:rsidR="00413359" w:rsidRPr="000E2E66" w:rsidRDefault="007C0C35" w:rsidP="00413359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Controlar a nivel de programación antes de ingresar la edad</w:t>
            </w:r>
          </w:p>
        </w:tc>
      </w:tr>
      <w:tr w:rsidR="00413359" w:rsidRPr="008F5343" w14:paraId="2D365C13" w14:textId="77777777" w:rsidTr="00654C1D">
        <w:tc>
          <w:tcPr>
            <w:tcW w:w="4551" w:type="dxa"/>
          </w:tcPr>
          <w:p w14:paraId="6CB3DA02" w14:textId="7BC1ABF4" w:rsidR="00413359" w:rsidRPr="000E2E66" w:rsidRDefault="00413359" w:rsidP="00413359">
            <w:pPr>
              <w:rPr>
                <w:rFonts w:ascii="Times New Roman" w:hAnsi="Times New Roman" w:cs="Times New Roman"/>
                <w:lang w:val="es-ES"/>
              </w:rPr>
            </w:pPr>
            <w:r w:rsidRPr="00AE2D4A">
              <w:rPr>
                <w:lang w:val="es-ES"/>
              </w:rPr>
              <w:t>Este atributo descuento debe ser calculado dependiendo de la frecuencia mensual del cliente.</w:t>
            </w:r>
          </w:p>
        </w:tc>
        <w:tc>
          <w:tcPr>
            <w:tcW w:w="4465" w:type="dxa"/>
          </w:tcPr>
          <w:p w14:paraId="4ABF6FF1" w14:textId="4F71EBDB" w:rsidR="00413359" w:rsidRPr="000E2E66" w:rsidRDefault="003E5671" w:rsidP="00413359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>Realizar un</w:t>
            </w:r>
            <w:r w:rsidR="009F1EC6">
              <w:rPr>
                <w:rFonts w:ascii="Times New Roman" w:hAnsi="Times New Roman" w:cs="Times New Roman"/>
                <w:lang w:val="es-ES"/>
              </w:rPr>
              <w:t xml:space="preserve"> procedimiento</w:t>
            </w:r>
            <w:r>
              <w:rPr>
                <w:rFonts w:ascii="Times New Roman" w:hAnsi="Times New Roman" w:cs="Times New Roman"/>
                <w:lang w:val="es-ES"/>
              </w:rPr>
              <w:t xml:space="preserve"> que calcule el descuento.</w:t>
            </w:r>
          </w:p>
        </w:tc>
      </w:tr>
      <w:tr w:rsidR="00B55C81" w:rsidRPr="008F5343" w14:paraId="0F0155D1" w14:textId="77777777" w:rsidTr="00654C1D">
        <w:tc>
          <w:tcPr>
            <w:tcW w:w="4551" w:type="dxa"/>
          </w:tcPr>
          <w:p w14:paraId="18BB5B38" w14:textId="77777777" w:rsidR="009C0F4B" w:rsidRPr="009C0F4B" w:rsidRDefault="009C0F4B" w:rsidP="009C0F4B">
            <w:pPr>
              <w:rPr>
                <w:rFonts w:ascii="Times New Roman" w:hAnsi="Times New Roman" w:cs="Times New Roman"/>
                <w:lang w:val="es-ES"/>
              </w:rPr>
            </w:pPr>
            <w:r w:rsidRPr="009C0F4B">
              <w:rPr>
                <w:rFonts w:ascii="Times New Roman" w:hAnsi="Times New Roman" w:cs="Times New Roman"/>
                <w:lang w:val="es-ES"/>
              </w:rPr>
              <w:t>Cada veterinaria solo puede tener 3 estudiantes como pasantes.</w:t>
            </w:r>
          </w:p>
          <w:p w14:paraId="752C032B" w14:textId="23AE6DF8" w:rsidR="00B55C81" w:rsidRPr="00205C5B" w:rsidRDefault="00B55C81" w:rsidP="00654C1D">
            <w:pPr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4465" w:type="dxa"/>
          </w:tcPr>
          <w:p w14:paraId="34828A53" w14:textId="361CC257" w:rsidR="00B55C81" w:rsidRDefault="009C0F4B" w:rsidP="00654C1D">
            <w:pPr>
              <w:rPr>
                <w:rFonts w:ascii="Times New Roman" w:hAnsi="Times New Roman" w:cs="Times New Roman"/>
                <w:lang w:val="es-ES"/>
              </w:rPr>
            </w:pPr>
            <w:r>
              <w:rPr>
                <w:rFonts w:ascii="Times New Roman" w:hAnsi="Times New Roman" w:cs="Times New Roman"/>
                <w:lang w:val="es-ES"/>
              </w:rPr>
              <w:t xml:space="preserve">Controlar con un trigger antes de ingresar un estudiante como </w:t>
            </w:r>
            <w:r w:rsidR="00B7338B">
              <w:rPr>
                <w:rFonts w:ascii="Times New Roman" w:hAnsi="Times New Roman" w:cs="Times New Roman"/>
                <w:lang w:val="es-ES"/>
              </w:rPr>
              <w:t>pasante de una veterinaria</w:t>
            </w:r>
          </w:p>
        </w:tc>
      </w:tr>
    </w:tbl>
    <w:p w14:paraId="47818A00" w14:textId="66FE67E0" w:rsidR="0064778C" w:rsidRPr="0048754D" w:rsidRDefault="0064778C" w:rsidP="001F7B2C">
      <w:pPr>
        <w:spacing w:line="480" w:lineRule="auto"/>
        <w:rPr>
          <w:rFonts w:ascii="Times New Roman" w:hAnsi="Times New Roman" w:cs="Times New Roman"/>
          <w:lang w:val="es-EC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2350" w:rsidRPr="00660AA3" w14:paraId="6E2305CD" w14:textId="77777777" w:rsidTr="00BE57AE">
        <w:tc>
          <w:tcPr>
            <w:tcW w:w="9016" w:type="dxa"/>
            <w:shd w:val="clear" w:color="auto" w:fill="D9D9D9" w:themeFill="background1" w:themeFillShade="D9"/>
          </w:tcPr>
          <w:p w14:paraId="48227D05" w14:textId="5D97D0B6" w:rsidR="00752350" w:rsidRPr="000E2E66" w:rsidRDefault="00752350" w:rsidP="00BE57AE">
            <w:pPr>
              <w:pStyle w:val="Ttulo2"/>
              <w:numPr>
                <w:ilvl w:val="0"/>
                <w:numId w:val="24"/>
              </w:numPr>
              <w:outlineLvl w:val="1"/>
              <w:rPr>
                <w:lang w:val="es-ES"/>
              </w:rPr>
            </w:pPr>
            <w:bookmarkStart w:id="1" w:name="_Hlk75810696"/>
            <w:r>
              <w:rPr>
                <w:lang w:val="es-ES"/>
              </w:rPr>
              <w:t xml:space="preserve">Procedimientos almacenados y Triggers </w:t>
            </w:r>
          </w:p>
        </w:tc>
      </w:tr>
      <w:tr w:rsidR="00946C9D" w:rsidRPr="00B439A1" w14:paraId="067387B9" w14:textId="77777777" w:rsidTr="00946C9D">
        <w:tblPrEx>
          <w:shd w:val="clear" w:color="auto" w:fill="EAEAEA" w:themeFill="accent3" w:themeFillTint="33"/>
        </w:tblPrEx>
        <w:tc>
          <w:tcPr>
            <w:tcW w:w="9016" w:type="dxa"/>
            <w:shd w:val="clear" w:color="auto" w:fill="EAEAEA" w:themeFill="accent3" w:themeFillTint="33"/>
          </w:tcPr>
          <w:p w14:paraId="79FA37B0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-- Función</w:t>
            </w:r>
          </w:p>
          <w:p w14:paraId="0F37450A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-- Mostrar los nombres de las mascotas que sigue en tratamiento de cada veterinaria</w:t>
            </w:r>
          </w:p>
          <w:p w14:paraId="56604BE6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DROP FUNCTION IF EXISTS MascotasTratamiento;</w:t>
            </w:r>
          </w:p>
          <w:p w14:paraId="474CAA65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DELIMITER //</w:t>
            </w:r>
          </w:p>
          <w:p w14:paraId="6331B77C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CREATE FUNCTION MascotasTratamiento (ruc_vet VARCHAR(20)) RETURNS VARCHAR(1000)</w:t>
            </w:r>
          </w:p>
          <w:p w14:paraId="0559053D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BEGIN</w:t>
            </w:r>
          </w:p>
          <w:p w14:paraId="432AABEF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DECLARE resultado VARCHAR(1000) DEFAULT '';</w:t>
            </w:r>
          </w:p>
          <w:p w14:paraId="5712C132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  <w:t>DECLARE nom VARCHAR(20);</w:t>
            </w:r>
          </w:p>
          <w:p w14:paraId="058A7F0C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  <w:t>DECLARE fin INTEGER DEFAULT 0;</w:t>
            </w:r>
          </w:p>
          <w:p w14:paraId="2D38A7B5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  <w:t xml:space="preserve">DECLARE nom_cursor CURSOR FOR </w:t>
            </w:r>
          </w:p>
          <w:p w14:paraId="71869501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  <w:t>SELECT m.nombre</w:t>
            </w:r>
          </w:p>
          <w:p w14:paraId="530F47CA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  <w:t>FROM mascotas m</w:t>
            </w:r>
          </w:p>
          <w:p w14:paraId="0C41F71D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  <w:t>JOIN tratamientos_mascotas tm on tm.id_mascota = m.id</w:t>
            </w:r>
          </w:p>
          <w:p w14:paraId="59B1C822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  <w:t>JOIN tratamientos t on t.id = tm.id_tratamiento</w:t>
            </w:r>
          </w:p>
          <w:p w14:paraId="1457ADD3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WHERE m.ruc_veterinaria = ruc_vet</w:t>
            </w:r>
          </w:p>
          <w:p w14:paraId="02B43998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AND t.fecha_fin &gt;  CURDATE();</w:t>
            </w:r>
          </w:p>
          <w:p w14:paraId="571229B3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</w:p>
          <w:p w14:paraId="3A1F6962" w14:textId="1F572944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lastRenderedPageBreak/>
              <w:t xml:space="preserve">    DECLARE CONTINUE HANDLER FOR NOT FOUND SET fin = 1;</w:t>
            </w:r>
          </w:p>
          <w:p w14:paraId="621AA227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OPEN nom_cursor;</w:t>
            </w:r>
          </w:p>
          <w:p w14:paraId="32CB8BEF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get_nom:LOOP</w:t>
            </w:r>
          </w:p>
          <w:p w14:paraId="45C41A87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FETCH nom_cursor INTO nom;</w:t>
            </w:r>
          </w:p>
          <w:p w14:paraId="0F3A8A8F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IF fin = 1 THEN</w:t>
            </w:r>
          </w:p>
          <w:p w14:paraId="53E2376F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LEAVE get_nom;</w:t>
            </w:r>
          </w:p>
          <w:p w14:paraId="4193C7F3" w14:textId="31982D62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END IF;</w:t>
            </w:r>
          </w:p>
          <w:p w14:paraId="5D6A9449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    SET resultado := CONCAT(resultado,',', nom);</w:t>
            </w:r>
          </w:p>
          <w:p w14:paraId="5CC79AA5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END LOOP get_nom;</w:t>
            </w:r>
          </w:p>
          <w:p w14:paraId="70849BE2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CLOSE nom_cursor;</w:t>
            </w:r>
          </w:p>
          <w:p w14:paraId="2A5D152E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RETURN substr(resultado, 2);</w:t>
            </w:r>
          </w:p>
          <w:p w14:paraId="500244BA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END</w:t>
            </w:r>
          </w:p>
          <w:p w14:paraId="02136432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//</w:t>
            </w:r>
          </w:p>
          <w:p w14:paraId="09947712" w14:textId="63B39485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DELIMITER;</w:t>
            </w:r>
          </w:p>
          <w:p w14:paraId="095E3DA8" w14:textId="1E38DE6D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-- Procedimiento</w:t>
            </w:r>
          </w:p>
          <w:p w14:paraId="7F701EE5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DROP PROCEDURE IF EXISTS CalcularDescuento;</w:t>
            </w:r>
          </w:p>
          <w:p w14:paraId="0B5E3CFB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DELIMITER //</w:t>
            </w:r>
          </w:p>
          <w:p w14:paraId="395615C4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 xml:space="preserve">CREATE PROCEDURE CalcularDescuento(identf VARCHAR(20)) </w:t>
            </w:r>
          </w:p>
          <w:p w14:paraId="368DDCF7" w14:textId="77777777" w:rsidR="000E6150" w:rsidRPr="0048754D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48754D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BEGIN</w:t>
            </w:r>
          </w:p>
          <w:p w14:paraId="7B62C49F" w14:textId="77777777" w:rsidR="000E6150" w:rsidRPr="0048754D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48754D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DECLARE</w:t>
            </w:r>
            <w:r w:rsidRPr="0048754D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desct DOUBLE DEFAULT 0.0;</w:t>
            </w:r>
          </w:p>
          <w:p w14:paraId="171E0040" w14:textId="77777777" w:rsidR="000E6150" w:rsidRPr="0048754D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48754D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 xml:space="preserve">SELECT </w:t>
            </w:r>
          </w:p>
          <w:p w14:paraId="74FC4DB8" w14:textId="77777777" w:rsidR="000E6150" w:rsidRPr="0048754D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48754D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48754D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 xml:space="preserve">CASE </w:t>
            </w:r>
          </w:p>
          <w:p w14:paraId="0E3E8E13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48754D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48754D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48754D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WHEN frecuencia_mensual &gt; 5 THEN 0.10</w:t>
            </w:r>
          </w:p>
          <w:p w14:paraId="10DD16B1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WHEN frecuencia_mensual &gt; 3 THEN 0.05</w:t>
            </w:r>
          </w:p>
          <w:p w14:paraId="0CBC4917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ELSE 0.0</w:t>
            </w:r>
          </w:p>
          <w:p w14:paraId="2E4CA118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END INTO desct</w:t>
            </w:r>
          </w:p>
          <w:p w14:paraId="4CCCCFDD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FROM clientes</w:t>
            </w:r>
          </w:p>
          <w:p w14:paraId="684F2953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WHERE cedula = identf;</w:t>
            </w:r>
          </w:p>
          <w:p w14:paraId="3FF13F67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UPDATE clientes SET descuento = desct WHERE cedula = identf;</w:t>
            </w:r>
          </w:p>
          <w:p w14:paraId="75A28E5B" w14:textId="31FBF81F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END//</w:t>
            </w:r>
          </w:p>
          <w:p w14:paraId="0C491A9D" w14:textId="10079714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lastRenderedPageBreak/>
              <w:t>DELIMITER</w:t>
            </w:r>
          </w:p>
          <w:p w14:paraId="6B8EAAA3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-- Trigger</w:t>
            </w:r>
          </w:p>
          <w:p w14:paraId="5B35127E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DROP TRIGGER IF EXISTS MaxEstudiantes;</w:t>
            </w:r>
          </w:p>
          <w:p w14:paraId="1E135F8A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DELIMITER //</w:t>
            </w:r>
          </w:p>
          <w:p w14:paraId="6844FCF5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CREATE TRIGGER MaxEstudiantes</w:t>
            </w:r>
          </w:p>
          <w:p w14:paraId="39A93C50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BEFORE INSERT ON estudiantes</w:t>
            </w:r>
          </w:p>
          <w:p w14:paraId="2C7BA5D3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FOR EACH ROW</w:t>
            </w:r>
          </w:p>
          <w:p w14:paraId="1E95648C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BEGIN</w:t>
            </w:r>
          </w:p>
          <w:p w14:paraId="64E11A05" w14:textId="5C4D7B1F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DECLARE cant_est INT;</w:t>
            </w:r>
          </w:p>
          <w:p w14:paraId="2AB00DAE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SELECT count(*) INTO cant_est</w:t>
            </w:r>
          </w:p>
          <w:p w14:paraId="3F099A36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  <w:t>FROM estudiantes</w:t>
            </w:r>
          </w:p>
          <w:p w14:paraId="093D2B5C" w14:textId="404FF551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</w:t>
            </w:r>
            <w:r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</w:t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WHERE ruc = new.ruc;</w:t>
            </w:r>
          </w:p>
          <w:p w14:paraId="0AB521E5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    IF cant_est &gt;= 3 THEN</w:t>
            </w:r>
          </w:p>
          <w:p w14:paraId="61E20DE1" w14:textId="7D357F0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 xml:space="preserve">signal sqlstate '45000' set message_text = 'La veterinaria ya </w:t>
            </w:r>
            <w:r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 xml:space="preserve">   </w:t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cuenta con el maximo de estudiantes';</w:t>
            </w:r>
          </w:p>
          <w:p w14:paraId="383B59B7" w14:textId="77777777" w:rsidR="000E6150" w:rsidRPr="000E6150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</w: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END IF;</w:t>
            </w:r>
          </w:p>
          <w:p w14:paraId="534E85E5" w14:textId="1A25F577" w:rsidR="00946C9D" w:rsidRPr="00B439A1" w:rsidRDefault="000E6150" w:rsidP="000E6150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0E6150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END//</w:t>
            </w:r>
          </w:p>
        </w:tc>
      </w:tr>
      <w:bookmarkEnd w:id="1"/>
    </w:tbl>
    <w:p w14:paraId="000BC5F1" w14:textId="77777777" w:rsidR="00B439A1" w:rsidRPr="00752350" w:rsidRDefault="00B439A1" w:rsidP="000E6150">
      <w:pPr>
        <w:spacing w:line="480" w:lineRule="auto"/>
        <w:rPr>
          <w:rFonts w:ascii="Times New Roman" w:hAnsi="Times New Roman" w:cs="Times New Roman"/>
          <w:lang w:val="es-EC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028A" w:rsidRPr="00660AA3" w14:paraId="545646EB" w14:textId="77777777" w:rsidTr="00F961B4">
        <w:tc>
          <w:tcPr>
            <w:tcW w:w="9016" w:type="dxa"/>
            <w:shd w:val="clear" w:color="auto" w:fill="D9D9D9" w:themeFill="background1" w:themeFillShade="D9"/>
          </w:tcPr>
          <w:p w14:paraId="1DAB6BE1" w14:textId="567AC3A5" w:rsidR="0007028A" w:rsidRPr="000E2E66" w:rsidRDefault="009F63F3" w:rsidP="00BE57AE">
            <w:pPr>
              <w:pStyle w:val="Ttulo2"/>
              <w:numPr>
                <w:ilvl w:val="0"/>
                <w:numId w:val="24"/>
              </w:numPr>
              <w:outlineLvl w:val="1"/>
              <w:rPr>
                <w:lang w:val="es-ES"/>
              </w:rPr>
            </w:pPr>
            <w:r>
              <w:rPr>
                <w:lang w:val="es-ES"/>
              </w:rPr>
              <w:t>Reportes estadísticos</w:t>
            </w:r>
          </w:p>
        </w:tc>
      </w:tr>
      <w:tr w:rsidR="00F961B4" w:rsidRPr="00B439A1" w14:paraId="00A5BB57" w14:textId="77777777" w:rsidTr="00F961B4">
        <w:tblPrEx>
          <w:shd w:val="clear" w:color="auto" w:fill="EAEAEA" w:themeFill="accent3" w:themeFillTint="33"/>
        </w:tblPrEx>
        <w:tc>
          <w:tcPr>
            <w:tcW w:w="9016" w:type="dxa"/>
            <w:shd w:val="clear" w:color="auto" w:fill="EAEAEA" w:themeFill="accent3" w:themeFillTint="33"/>
          </w:tcPr>
          <w:p w14:paraId="1BF4179A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-- 1. Buscar todos las mascotas que son perros mayores a 18 meses</w:t>
            </w:r>
          </w:p>
          <w:p w14:paraId="7E3A34B3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SELECT m.nombre, m.edad</w:t>
            </w:r>
          </w:p>
          <w:p w14:paraId="1A04BB5A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FROM mascotas m</w:t>
            </w:r>
          </w:p>
          <w:p w14:paraId="42943D24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WHERE m.edad &gt; 20</w:t>
            </w:r>
          </w:p>
          <w:p w14:paraId="4BFA78ED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ORDER BY m.edad DESC;</w:t>
            </w:r>
          </w:p>
          <w:p w14:paraId="62FDF6AF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</w:p>
          <w:p w14:paraId="43ED8891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-- 2. Contar el numero de mascotas que tiene cada veterinaria ordenado de mayor a menor</w:t>
            </w:r>
          </w:p>
          <w:p w14:paraId="0A9CF939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SELECT v.nombre, COUNT(*) "mascotas ingresadas"</w:t>
            </w:r>
          </w:p>
          <w:p w14:paraId="4311AB51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FROM mascotas m</w:t>
            </w:r>
          </w:p>
          <w:p w14:paraId="17E61154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JOIN veterinarias v ON m.ruc_veterinaria = v.ruc</w:t>
            </w:r>
          </w:p>
          <w:p w14:paraId="70338141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lastRenderedPageBreak/>
              <w:t>GROUP BY 1</w:t>
            </w:r>
          </w:p>
          <w:p w14:paraId="02F28E3B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 xml:space="preserve">ORDER BY 2; </w:t>
            </w:r>
          </w:p>
          <w:p w14:paraId="2E472B67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</w:p>
          <w:p w14:paraId="7B58CA36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-- 3. Consultar todos los estudiantes que su nombre comienze con "R" y sean de decimo ciclo</w:t>
            </w:r>
          </w:p>
          <w:p w14:paraId="18526884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SELECT p.cedula, p.nombres, p.apellidos, e.ciclo</w:t>
            </w:r>
          </w:p>
          <w:p w14:paraId="2C803CD6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FROM personas p</w:t>
            </w:r>
          </w:p>
          <w:p w14:paraId="4EAAB003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JOIN estudiantes e ON e.cedula = p.cedula</w:t>
            </w:r>
          </w:p>
          <w:p w14:paraId="052F4DDE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WHERE e.ciclo = 10 AND p.nombres LIKE "R%";</w:t>
            </w:r>
          </w:p>
          <w:p w14:paraId="02CAEAE9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</w:p>
          <w:p w14:paraId="3DA29508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-- 4. Mostrat cuantas mascotas existen de acuerdo a su especie</w:t>
            </w:r>
          </w:p>
          <w:p w14:paraId="213C2A14" w14:textId="77777777" w:rsidR="002632E6" w:rsidRPr="008F5343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8F5343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SELECT especie, count(*)</w:t>
            </w:r>
          </w:p>
          <w:p w14:paraId="1C270767" w14:textId="77777777" w:rsidR="002632E6" w:rsidRPr="008F5343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8F5343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FROM mascotas</w:t>
            </w:r>
          </w:p>
          <w:p w14:paraId="2053AE7F" w14:textId="77777777" w:rsidR="002632E6" w:rsidRPr="008F5343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8F5343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GROUP BY 1;</w:t>
            </w:r>
          </w:p>
          <w:p w14:paraId="4559FAD4" w14:textId="77777777" w:rsidR="002632E6" w:rsidRPr="008F5343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</w:p>
          <w:p w14:paraId="27F875CD" w14:textId="77777777" w:rsidR="002632E6" w:rsidRPr="008F5343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</w:p>
          <w:p w14:paraId="01CC0AB3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-- 5. Numero de tratamientos dados ordenados segun su mes por fecha de inicio</w:t>
            </w:r>
          </w:p>
          <w:p w14:paraId="0BC3249C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SELECT DATE_FORMAT(fecha_inicio, "%M") "MES DE TRATAMIENTO", count(*)"NUMERO DE TRATAMIENTOS"</w:t>
            </w:r>
          </w:p>
          <w:p w14:paraId="58603543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FROM tratamientos</w:t>
            </w:r>
          </w:p>
          <w:p w14:paraId="7DE82BD6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GROUP BY 1;</w:t>
            </w:r>
          </w:p>
          <w:p w14:paraId="4EE69FDC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</w:p>
          <w:p w14:paraId="008FA327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</w:p>
          <w:p w14:paraId="2172B5AF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 xml:space="preserve">-- 6. Mostrar el nombre, especie y tamaño de las mascotas las cuales tengan </w:t>
            </w:r>
          </w:p>
          <w:p w14:paraId="48B0BBFD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 xml:space="preserve">-- un tamañoo mayor a 25 cm </w:t>
            </w:r>
          </w:p>
          <w:p w14:paraId="3F28ADD7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SELECT  m.nombre, m.especie, m.tamanio</w:t>
            </w:r>
          </w:p>
          <w:p w14:paraId="16A1F9DC" w14:textId="77777777" w:rsidR="002632E6" w:rsidRPr="008F5343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8F5343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FROM mascotas m</w:t>
            </w:r>
          </w:p>
          <w:p w14:paraId="5EFB1DD9" w14:textId="77777777" w:rsidR="002632E6" w:rsidRPr="008F5343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8F5343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 xml:space="preserve">WHERE m.tamanio &gt; 25; </w:t>
            </w:r>
          </w:p>
          <w:p w14:paraId="62B4FF1F" w14:textId="77777777" w:rsidR="002632E6" w:rsidRPr="008F5343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</w:p>
          <w:p w14:paraId="54AC3AAD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-- 7. Contar el numero de medicamentos que toman las mascotas que siguen un tratamiento</w:t>
            </w:r>
          </w:p>
          <w:p w14:paraId="6E53E6B2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SELECT m.nombre, count(*) "Medicamentos tomados"</w:t>
            </w:r>
          </w:p>
          <w:p w14:paraId="23C6316D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FROM mascotas m</w:t>
            </w:r>
          </w:p>
          <w:p w14:paraId="0562F8B2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JOIN tratamientos_mascotas tm ON tm.id_mascota = m.id</w:t>
            </w:r>
          </w:p>
          <w:p w14:paraId="40EB6CD3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JOIN medicamentos_tratamientos mt ON mt.id_tratamiento = tm.id_tratamiento</w:t>
            </w:r>
          </w:p>
          <w:p w14:paraId="22BAC248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GROUP BY 1;</w:t>
            </w:r>
          </w:p>
          <w:p w14:paraId="71BBFFA6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</w:p>
          <w:p w14:paraId="544B65AF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-- 8. los clientes que han superado la media de frecuencia mensual</w:t>
            </w:r>
          </w:p>
          <w:p w14:paraId="6B88D771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SELECT c.cedula, p.nombres, p.apellidos, c.frecuencia_mensual</w:t>
            </w:r>
          </w:p>
          <w:p w14:paraId="7BBE0754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FROM clientes c</w:t>
            </w:r>
          </w:p>
          <w:p w14:paraId="442C1654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JOIN personas p on p.cedula = c.cedula</w:t>
            </w:r>
          </w:p>
          <w:p w14:paraId="6A61753F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WHERE c.frecuencia_mensual &gt; (SELECT AVG(frecuencia_mensual)</w:t>
            </w:r>
          </w:p>
          <w:p w14:paraId="37DBDED5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</w: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</w: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</w: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</w: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</w: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</w: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</w: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ab/>
              <w:t>FROM clientes);</w:t>
            </w:r>
          </w:p>
          <w:p w14:paraId="09006F45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-- 9. Indicar el nombre de los veterinarios que tienen 3 o mas mascotas en su veterianria</w:t>
            </w:r>
          </w:p>
          <w:p w14:paraId="70B94E08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SELECT p.nombres, count(*)</w:t>
            </w:r>
          </w:p>
          <w:p w14:paraId="0FF369F1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FROM veterinarios vts</w:t>
            </w:r>
          </w:p>
          <w:p w14:paraId="0833FEB9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RIGHT JOIN personas p ON p.cedula = vts.cedula</w:t>
            </w:r>
          </w:p>
          <w:p w14:paraId="4DBFAD36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JOIN veterinarias vta ON vta.ruc = vts.ruc</w:t>
            </w:r>
          </w:p>
          <w:p w14:paraId="4D64DEB0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JOIN mascotas m ON m.ruc_veterinaria = vta.ruc</w:t>
            </w:r>
          </w:p>
          <w:p w14:paraId="31BFD942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GROUP BY 1</w:t>
            </w:r>
          </w:p>
          <w:p w14:paraId="27FE9238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HAVING count(*) &gt;= 3;</w:t>
            </w:r>
          </w:p>
          <w:p w14:paraId="6C3C2EA1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</w:p>
          <w:p w14:paraId="5BD5D0D8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 xml:space="preserve">-- 10. Mostrar los datos del cliente que la mascota más pequeña </w:t>
            </w:r>
          </w:p>
          <w:p w14:paraId="34B9E023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val="es-EC" w:eastAsia="ja-JP"/>
              </w:rPr>
              <w:t>SELECT p.cedula, p.nombres, p.apellidos, p.telefono_1, m.nombre, m.tamanio</w:t>
            </w:r>
          </w:p>
          <w:p w14:paraId="59D8673F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FROM personas p</w:t>
            </w:r>
          </w:p>
          <w:p w14:paraId="5DFDAF21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lastRenderedPageBreak/>
              <w:t>JOIN clientes c ON p.cedula = c.cedula</w:t>
            </w:r>
          </w:p>
          <w:p w14:paraId="68347D9F" w14:textId="77777777" w:rsidR="002632E6" w:rsidRPr="002632E6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JOIN mascotas m ON c.cedula = m.cedula_cliente</w:t>
            </w:r>
          </w:p>
          <w:p w14:paraId="13C827A6" w14:textId="40C42789" w:rsidR="00F961B4" w:rsidRPr="00B439A1" w:rsidRDefault="002632E6" w:rsidP="002632E6">
            <w:pPr>
              <w:spacing w:line="480" w:lineRule="auto"/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</w:pPr>
            <w:r w:rsidRPr="002632E6">
              <w:rPr>
                <w:rFonts w:ascii="Courier" w:hAnsi="Courier"/>
                <w:color w:val="0070C0"/>
                <w:sz w:val="20"/>
                <w:szCs w:val="20"/>
                <w:lang w:eastAsia="ja-JP"/>
              </w:rPr>
              <w:t>WHERE m.tamanio = (SELECT MIN(tamanio) FROM mascotas);</w:t>
            </w:r>
          </w:p>
        </w:tc>
      </w:tr>
    </w:tbl>
    <w:p w14:paraId="63841D7A" w14:textId="4FC0D9D1" w:rsidR="00F961B4" w:rsidRPr="009F63F3" w:rsidRDefault="00F961B4" w:rsidP="002632E6">
      <w:pPr>
        <w:spacing w:line="480" w:lineRule="auto"/>
        <w:rPr>
          <w:rFonts w:ascii="Times New Roman" w:hAnsi="Times New Roman" w:cs="Times New Roman"/>
          <w:lang w:val="es-EC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028A" w:rsidRPr="008F5343" w14:paraId="140EDDC1" w14:textId="77777777" w:rsidTr="00BE57AE">
        <w:tc>
          <w:tcPr>
            <w:tcW w:w="9016" w:type="dxa"/>
            <w:shd w:val="clear" w:color="auto" w:fill="D9D9D9" w:themeFill="background1" w:themeFillShade="D9"/>
          </w:tcPr>
          <w:p w14:paraId="404E39DE" w14:textId="77777777" w:rsidR="0007028A" w:rsidRPr="000E2E66" w:rsidRDefault="0007028A" w:rsidP="00BE57AE">
            <w:pPr>
              <w:pStyle w:val="Ttulo2"/>
              <w:numPr>
                <w:ilvl w:val="0"/>
                <w:numId w:val="24"/>
              </w:numPr>
              <w:outlineLvl w:val="1"/>
              <w:rPr>
                <w:lang w:val="es-ES"/>
              </w:rPr>
            </w:pPr>
            <w:r w:rsidRPr="000E2E66">
              <w:rPr>
                <w:lang w:val="es-ES"/>
              </w:rPr>
              <w:t>Implementación de la base de datos en Oracle</w:t>
            </w:r>
          </w:p>
        </w:tc>
      </w:tr>
    </w:tbl>
    <w:p w14:paraId="51BB418B" w14:textId="77777777" w:rsidR="00F672E2" w:rsidRDefault="00F672E2" w:rsidP="004A2CCB">
      <w:pPr>
        <w:spacing w:line="480" w:lineRule="auto"/>
        <w:rPr>
          <w:rFonts w:ascii="Times New Roman" w:hAnsi="Times New Roman" w:cs="Times New Roman"/>
          <w:lang w:val="es-EC"/>
        </w:rPr>
      </w:pPr>
    </w:p>
    <w:p w14:paraId="44D22FDF" w14:textId="2616BF72" w:rsidR="00934F61" w:rsidRPr="0007028A" w:rsidRDefault="00F672E2" w:rsidP="004A2CCB">
      <w:pPr>
        <w:spacing w:line="480" w:lineRule="auto"/>
        <w:rPr>
          <w:rFonts w:ascii="Times New Roman" w:hAnsi="Times New Roman" w:cs="Times New Roman"/>
          <w:lang w:val="es-EC"/>
        </w:rPr>
      </w:pPr>
      <w:r w:rsidRPr="00F672E2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1C4AEB9A" wp14:editId="47F592CC">
            <wp:extent cx="2790825" cy="4739327"/>
            <wp:effectExtent l="0" t="0" r="0" b="4445"/>
            <wp:docPr id="9" name="Imagen 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1904" cy="4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F0C5" w14:textId="146D5706" w:rsidR="009A5D3B" w:rsidRDefault="009A5D3B" w:rsidP="0064778C">
      <w:pPr>
        <w:rPr>
          <w:rFonts w:ascii="Times New Roman" w:hAnsi="Times New Roman" w:cs="Times New Roman"/>
          <w:lang w:val="es-ES"/>
        </w:rPr>
      </w:pPr>
    </w:p>
    <w:p w14:paraId="7DE01EC5" w14:textId="08758C3D" w:rsidR="00F13E43" w:rsidRDefault="00F13E43" w:rsidP="0064778C">
      <w:pPr>
        <w:rPr>
          <w:rFonts w:ascii="Times New Roman" w:hAnsi="Times New Roman" w:cs="Times New Roman"/>
          <w:lang w:val="es-ES"/>
        </w:rPr>
      </w:pPr>
      <w:r w:rsidRPr="00EA6977">
        <w:rPr>
          <w:rFonts w:ascii="Times New Roman" w:hAnsi="Times New Roman" w:cs="Times New Roman"/>
          <w:noProof/>
          <w:lang w:val="es-ES"/>
        </w:rPr>
        <w:lastRenderedPageBreak/>
        <w:drawing>
          <wp:inline distT="0" distB="0" distL="0" distR="0" wp14:anchorId="3F9C65BA" wp14:editId="0EA2BD0A">
            <wp:extent cx="6451354" cy="4962525"/>
            <wp:effectExtent l="0" t="0" r="6985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4972" cy="496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F848" w14:textId="66CEE0B8" w:rsidR="00F13E43" w:rsidRDefault="00F13E43" w:rsidP="0064778C">
      <w:pPr>
        <w:rPr>
          <w:rFonts w:ascii="Times New Roman" w:hAnsi="Times New Roman" w:cs="Times New Roman"/>
          <w:lang w:val="es-ES"/>
        </w:rPr>
      </w:pPr>
      <w:r w:rsidRPr="00F13E43">
        <w:rPr>
          <w:rFonts w:ascii="Times New Roman" w:hAnsi="Times New Roman" w:cs="Times New Roman"/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0E46B619" wp14:editId="643112DC">
            <wp:simplePos x="0" y="0"/>
            <wp:positionH relativeFrom="column">
              <wp:posOffset>-561975</wp:posOffset>
            </wp:positionH>
            <wp:positionV relativeFrom="paragraph">
              <wp:posOffset>266700</wp:posOffset>
            </wp:positionV>
            <wp:extent cx="6943090" cy="3419475"/>
            <wp:effectExtent l="0" t="0" r="0" b="9525"/>
            <wp:wrapSquare wrapText="bothSides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4309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454295" w14:textId="6E05926A" w:rsidR="00F13E43" w:rsidRPr="000E2E66" w:rsidRDefault="00F13E43" w:rsidP="0064778C">
      <w:pPr>
        <w:rPr>
          <w:rFonts w:ascii="Times New Roman" w:hAnsi="Times New Roman" w:cs="Times New Roman"/>
          <w:lang w:val="es-ES"/>
        </w:rPr>
      </w:pPr>
    </w:p>
    <w:sectPr w:rsidR="00F13E43" w:rsidRPr="000E2E66" w:rsidSect="00FF33FB">
      <w:headerReference w:type="default" r:id="rId15"/>
      <w:headerReference w:type="first" r:id="rId16"/>
      <w:footnotePr>
        <w:pos w:val="beneathText"/>
      </w:footnotePr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40E64" w14:textId="77777777" w:rsidR="008973A1" w:rsidRDefault="008973A1">
      <w:r>
        <w:separator/>
      </w:r>
    </w:p>
    <w:p w14:paraId="7348D370" w14:textId="77777777" w:rsidR="008973A1" w:rsidRDefault="008973A1"/>
  </w:endnote>
  <w:endnote w:type="continuationSeparator" w:id="0">
    <w:p w14:paraId="14C239B8" w14:textId="77777777" w:rsidR="008973A1" w:rsidRDefault="008973A1">
      <w:r>
        <w:continuationSeparator/>
      </w:r>
    </w:p>
    <w:p w14:paraId="7A2D0D86" w14:textId="77777777" w:rsidR="008973A1" w:rsidRDefault="008973A1"/>
  </w:endnote>
  <w:endnote w:type="continuationNotice" w:id="1">
    <w:p w14:paraId="41B5EDC3" w14:textId="77777777" w:rsidR="008973A1" w:rsidRDefault="008973A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altName w:val="Courier New"/>
    <w:panose1 w:val="02070409020205020404"/>
    <w:charset w:val="00"/>
    <w:family w:val="auto"/>
    <w:notTrueType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BE1A2" w14:textId="77777777" w:rsidR="008973A1" w:rsidRDefault="008973A1">
      <w:r>
        <w:separator/>
      </w:r>
    </w:p>
    <w:p w14:paraId="488BE123" w14:textId="77777777" w:rsidR="008973A1" w:rsidRDefault="008973A1"/>
  </w:footnote>
  <w:footnote w:type="continuationSeparator" w:id="0">
    <w:p w14:paraId="3B0750D1" w14:textId="77777777" w:rsidR="008973A1" w:rsidRDefault="008973A1">
      <w:r>
        <w:continuationSeparator/>
      </w:r>
    </w:p>
    <w:p w14:paraId="22B44163" w14:textId="77777777" w:rsidR="008973A1" w:rsidRDefault="008973A1"/>
  </w:footnote>
  <w:footnote w:type="continuationNotice" w:id="1">
    <w:p w14:paraId="5F543390" w14:textId="77777777" w:rsidR="008973A1" w:rsidRDefault="008973A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a de diseño de encabezado"/>
    </w:tblPr>
    <w:tblGrid>
      <w:gridCol w:w="7981"/>
      <w:gridCol w:w="1045"/>
    </w:tblGrid>
    <w:tr w:rsidR="004D6B86" w14:paraId="1CF1AF70" w14:textId="77777777">
      <w:tc>
        <w:tcPr>
          <w:tcW w:w="8280" w:type="dxa"/>
        </w:tcPr>
        <w:p w14:paraId="57181F9A" w14:textId="4091B019" w:rsidR="004D6B86" w:rsidRPr="00170521" w:rsidRDefault="004D6B86" w:rsidP="00170521">
          <w:pPr>
            <w:pStyle w:val="Encabezado"/>
          </w:pPr>
        </w:p>
      </w:tc>
      <w:tc>
        <w:tcPr>
          <w:tcW w:w="1080" w:type="dxa"/>
        </w:tcPr>
        <w:p w14:paraId="5381283E" w14:textId="77777777" w:rsidR="004D6B86" w:rsidRDefault="00345333">
          <w:pPr>
            <w:pStyle w:val="Encabezado"/>
            <w:jc w:val="right"/>
          </w:pPr>
          <w:r>
            <w:rPr>
              <w:lang w:bidi="es-ES"/>
            </w:rPr>
            <w:fldChar w:fldCharType="begin"/>
          </w:r>
          <w:r>
            <w:rPr>
              <w:lang w:bidi="es-ES"/>
            </w:rPr>
            <w:instrText xml:space="preserve"> PAGE   \* MERGEFORMAT </w:instrText>
          </w:r>
          <w:r>
            <w:rPr>
              <w:lang w:bidi="es-ES"/>
            </w:rPr>
            <w:fldChar w:fldCharType="separate"/>
          </w:r>
          <w:r w:rsidR="00F86369">
            <w:rPr>
              <w:noProof/>
              <w:lang w:bidi="es-ES"/>
            </w:rPr>
            <w:t>2</w:t>
          </w:r>
          <w:r>
            <w:rPr>
              <w:noProof/>
              <w:lang w:bidi="es-ES"/>
            </w:rPr>
            <w:fldChar w:fldCharType="end"/>
          </w:r>
        </w:p>
      </w:tc>
    </w:tr>
  </w:tbl>
  <w:p w14:paraId="7EE41827" w14:textId="77777777" w:rsidR="004D6B86" w:rsidRDefault="004D6B8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a de diseño de encabezado"/>
    </w:tblPr>
    <w:tblGrid>
      <w:gridCol w:w="7986"/>
      <w:gridCol w:w="1040"/>
    </w:tblGrid>
    <w:tr w:rsidR="004D6B86" w14:paraId="5CD05E0C" w14:textId="77777777">
      <w:tc>
        <w:tcPr>
          <w:tcW w:w="8280" w:type="dxa"/>
        </w:tcPr>
        <w:p w14:paraId="296E19E2" w14:textId="0D765FA7" w:rsidR="004D6B86" w:rsidRPr="009F0414" w:rsidRDefault="00961AE5" w:rsidP="00504F88">
          <w:pPr>
            <w:pStyle w:val="Encabezado"/>
          </w:pPr>
          <w:r>
            <w:rPr>
              <w:lang w:bidi="es-ES"/>
            </w:rPr>
            <w:t xml:space="preserve">Encabezado: </w:t>
          </w:r>
          <w:sdt>
            <w:sdtPr>
              <w:alias w:val="Escriba el título abreviado:"/>
              <w:tag w:val="Escriba el título abreviado:"/>
              <w:id w:val="-211583021"/>
              <w:showingPlcHdr/>
              <w15:dataBinding w:prefixMappings="xmlns:ns0='http://schemas.microsoft.com/temp/samples' " w:xpath="/ns0:employees[1]/ns0:employee[1]/ns0:CustomerName[1]" w:storeItemID="{B98E728A-96FF-4995-885C-5AF887AB0C35}"/>
              <w15:appearance w15:val="hidden"/>
            </w:sdtPr>
            <w:sdtEndPr/>
            <w:sdtContent>
              <w:r w:rsidR="008F5343">
                <w:t xml:space="preserve">     </w:t>
              </w:r>
            </w:sdtContent>
          </w:sdt>
        </w:p>
      </w:tc>
      <w:tc>
        <w:tcPr>
          <w:tcW w:w="1080" w:type="dxa"/>
        </w:tcPr>
        <w:p w14:paraId="7FE3AF7D" w14:textId="77777777" w:rsidR="004D6B86" w:rsidRDefault="00345333">
          <w:pPr>
            <w:pStyle w:val="Encabezado"/>
            <w:jc w:val="right"/>
          </w:pPr>
          <w:r>
            <w:rPr>
              <w:lang w:bidi="es-ES"/>
            </w:rPr>
            <w:fldChar w:fldCharType="begin"/>
          </w:r>
          <w:r>
            <w:rPr>
              <w:lang w:bidi="es-ES"/>
            </w:rPr>
            <w:instrText xml:space="preserve"> PAGE   \* MERGEFORMAT </w:instrText>
          </w:r>
          <w:r>
            <w:rPr>
              <w:lang w:bidi="es-ES"/>
            </w:rPr>
            <w:fldChar w:fldCharType="separate"/>
          </w:r>
          <w:r w:rsidR="00F86369">
            <w:rPr>
              <w:noProof/>
              <w:lang w:bidi="es-ES"/>
            </w:rPr>
            <w:t>1</w:t>
          </w:r>
          <w:r>
            <w:rPr>
              <w:noProof/>
              <w:lang w:bidi="es-ES"/>
            </w:rPr>
            <w:fldChar w:fldCharType="end"/>
          </w:r>
        </w:p>
      </w:tc>
    </w:tr>
  </w:tbl>
  <w:p w14:paraId="40B4D424" w14:textId="77777777" w:rsidR="004D6B86" w:rsidRDefault="004D6B86" w:rsidP="002C627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aconnmero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aconvietas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4334A12"/>
    <w:multiLevelType w:val="hybridMultilevel"/>
    <w:tmpl w:val="96F484AE"/>
    <w:lvl w:ilvl="0" w:tplc="7338909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8100E30"/>
    <w:multiLevelType w:val="multilevel"/>
    <w:tmpl w:val="155A90B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0E8A7340"/>
    <w:multiLevelType w:val="hybridMultilevel"/>
    <w:tmpl w:val="985EB73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8A5D11"/>
    <w:multiLevelType w:val="hybridMultilevel"/>
    <w:tmpl w:val="5840246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924590"/>
    <w:multiLevelType w:val="multilevel"/>
    <w:tmpl w:val="CFF0B1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4F73FD0"/>
    <w:multiLevelType w:val="multilevel"/>
    <w:tmpl w:val="39A6FAE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2BD96F50"/>
    <w:multiLevelType w:val="multilevel"/>
    <w:tmpl w:val="4E66236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2FA3571"/>
    <w:multiLevelType w:val="hybridMultilevel"/>
    <w:tmpl w:val="01D4938A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38A462D"/>
    <w:multiLevelType w:val="hybridMultilevel"/>
    <w:tmpl w:val="6822507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7C3A60"/>
    <w:multiLevelType w:val="multilevel"/>
    <w:tmpl w:val="7BB08D4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D3D61BA"/>
    <w:multiLevelType w:val="multilevel"/>
    <w:tmpl w:val="CFF0B1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B2D201F"/>
    <w:multiLevelType w:val="multilevel"/>
    <w:tmpl w:val="04548A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0684FCA"/>
    <w:multiLevelType w:val="hybridMultilevel"/>
    <w:tmpl w:val="EFAEA490"/>
    <w:lvl w:ilvl="0" w:tplc="C54C693E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3E408A"/>
    <w:multiLevelType w:val="multilevel"/>
    <w:tmpl w:val="39A6FAE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64D62F63"/>
    <w:multiLevelType w:val="multilevel"/>
    <w:tmpl w:val="622E17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5" w15:restartNumberingAfterBreak="0">
    <w:nsid w:val="67014C9A"/>
    <w:multiLevelType w:val="hybridMultilevel"/>
    <w:tmpl w:val="876CA94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3C36D6"/>
    <w:multiLevelType w:val="multilevel"/>
    <w:tmpl w:val="06A2AF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54C2E48"/>
    <w:multiLevelType w:val="hybridMultilevel"/>
    <w:tmpl w:val="3026791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21"/>
  </w:num>
  <w:num w:numId="13">
    <w:abstractNumId w:val="14"/>
  </w:num>
  <w:num w:numId="14">
    <w:abstractNumId w:val="13"/>
  </w:num>
  <w:num w:numId="15">
    <w:abstractNumId w:val="12"/>
  </w:num>
  <w:num w:numId="16">
    <w:abstractNumId w:val="18"/>
  </w:num>
  <w:num w:numId="17">
    <w:abstractNumId w:val="26"/>
  </w:num>
  <w:num w:numId="18">
    <w:abstractNumId w:val="20"/>
  </w:num>
  <w:num w:numId="19">
    <w:abstractNumId w:val="25"/>
  </w:num>
  <w:num w:numId="20">
    <w:abstractNumId w:val="11"/>
  </w:num>
  <w:num w:numId="21">
    <w:abstractNumId w:val="24"/>
  </w:num>
  <w:num w:numId="22">
    <w:abstractNumId w:val="17"/>
  </w:num>
  <w:num w:numId="23">
    <w:abstractNumId w:val="27"/>
  </w:num>
  <w:num w:numId="24">
    <w:abstractNumId w:val="19"/>
  </w:num>
  <w:num w:numId="25">
    <w:abstractNumId w:val="16"/>
  </w:num>
  <w:num w:numId="26">
    <w:abstractNumId w:val="22"/>
  </w:num>
  <w:num w:numId="27">
    <w:abstractNumId w:val="10"/>
  </w:num>
  <w:num w:numId="28">
    <w:abstractNumId w:val="23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78C"/>
    <w:rsid w:val="00006BBA"/>
    <w:rsid w:val="00007229"/>
    <w:rsid w:val="0001010E"/>
    <w:rsid w:val="0002013C"/>
    <w:rsid w:val="000217F5"/>
    <w:rsid w:val="0003603F"/>
    <w:rsid w:val="00037E06"/>
    <w:rsid w:val="00043B68"/>
    <w:rsid w:val="00054ED1"/>
    <w:rsid w:val="000645B7"/>
    <w:rsid w:val="0007028A"/>
    <w:rsid w:val="00085BFE"/>
    <w:rsid w:val="0009608F"/>
    <w:rsid w:val="00097169"/>
    <w:rsid w:val="000B0CE1"/>
    <w:rsid w:val="000B3A41"/>
    <w:rsid w:val="000B5AD7"/>
    <w:rsid w:val="000D4C54"/>
    <w:rsid w:val="000E4220"/>
    <w:rsid w:val="000E6150"/>
    <w:rsid w:val="00105927"/>
    <w:rsid w:val="001060FB"/>
    <w:rsid w:val="001122F8"/>
    <w:rsid w:val="00114BFA"/>
    <w:rsid w:val="00137804"/>
    <w:rsid w:val="001602E3"/>
    <w:rsid w:val="00160C0C"/>
    <w:rsid w:val="001664A2"/>
    <w:rsid w:val="00170521"/>
    <w:rsid w:val="001B4848"/>
    <w:rsid w:val="001B7FE5"/>
    <w:rsid w:val="001C1CD3"/>
    <w:rsid w:val="001C4A59"/>
    <w:rsid w:val="001E0825"/>
    <w:rsid w:val="001F447A"/>
    <w:rsid w:val="001F7399"/>
    <w:rsid w:val="001F7B2C"/>
    <w:rsid w:val="00212319"/>
    <w:rsid w:val="00225A4B"/>
    <w:rsid w:val="00225BE3"/>
    <w:rsid w:val="002632E6"/>
    <w:rsid w:val="00274E0A"/>
    <w:rsid w:val="002B555E"/>
    <w:rsid w:val="002B6153"/>
    <w:rsid w:val="002C627C"/>
    <w:rsid w:val="002E72E8"/>
    <w:rsid w:val="00307586"/>
    <w:rsid w:val="003151F6"/>
    <w:rsid w:val="00320AF3"/>
    <w:rsid w:val="00336906"/>
    <w:rsid w:val="00337C3A"/>
    <w:rsid w:val="00341750"/>
    <w:rsid w:val="00345333"/>
    <w:rsid w:val="003809DF"/>
    <w:rsid w:val="00387CDB"/>
    <w:rsid w:val="003A06C6"/>
    <w:rsid w:val="003D37C8"/>
    <w:rsid w:val="003E36B1"/>
    <w:rsid w:val="003E4162"/>
    <w:rsid w:val="003E47D7"/>
    <w:rsid w:val="003E5671"/>
    <w:rsid w:val="003F58B4"/>
    <w:rsid w:val="003F7CBD"/>
    <w:rsid w:val="00410F4F"/>
    <w:rsid w:val="00410F74"/>
    <w:rsid w:val="00413359"/>
    <w:rsid w:val="00444B03"/>
    <w:rsid w:val="0044576E"/>
    <w:rsid w:val="00456C31"/>
    <w:rsid w:val="004668AB"/>
    <w:rsid w:val="004743F6"/>
    <w:rsid w:val="004769AB"/>
    <w:rsid w:val="004802F5"/>
    <w:rsid w:val="00481CF8"/>
    <w:rsid w:val="0048754D"/>
    <w:rsid w:val="00492C2D"/>
    <w:rsid w:val="004A2CCB"/>
    <w:rsid w:val="004A3D87"/>
    <w:rsid w:val="004B046E"/>
    <w:rsid w:val="004B18A9"/>
    <w:rsid w:val="004C12A2"/>
    <w:rsid w:val="004D163F"/>
    <w:rsid w:val="004D4F8C"/>
    <w:rsid w:val="004D6B86"/>
    <w:rsid w:val="004E3827"/>
    <w:rsid w:val="004E57C5"/>
    <w:rsid w:val="004E5F5E"/>
    <w:rsid w:val="004F3BE7"/>
    <w:rsid w:val="004F7927"/>
    <w:rsid w:val="00504F88"/>
    <w:rsid w:val="0051030B"/>
    <w:rsid w:val="00512CDC"/>
    <w:rsid w:val="00513FE9"/>
    <w:rsid w:val="00525CDC"/>
    <w:rsid w:val="0053614C"/>
    <w:rsid w:val="0055242C"/>
    <w:rsid w:val="005618BA"/>
    <w:rsid w:val="00576F7B"/>
    <w:rsid w:val="005933F7"/>
    <w:rsid w:val="00595412"/>
    <w:rsid w:val="00595507"/>
    <w:rsid w:val="005A67FD"/>
    <w:rsid w:val="005D2CA6"/>
    <w:rsid w:val="005D37E6"/>
    <w:rsid w:val="0061747E"/>
    <w:rsid w:val="00617D37"/>
    <w:rsid w:val="0063129B"/>
    <w:rsid w:val="00636530"/>
    <w:rsid w:val="00641876"/>
    <w:rsid w:val="00645290"/>
    <w:rsid w:val="0064778C"/>
    <w:rsid w:val="00654C1D"/>
    <w:rsid w:val="00660AA3"/>
    <w:rsid w:val="00673604"/>
    <w:rsid w:val="0069166B"/>
    <w:rsid w:val="00692805"/>
    <w:rsid w:val="00696801"/>
    <w:rsid w:val="006B015B"/>
    <w:rsid w:val="006B0C84"/>
    <w:rsid w:val="006B4B3C"/>
    <w:rsid w:val="006C162F"/>
    <w:rsid w:val="006D0D37"/>
    <w:rsid w:val="006D7EE9"/>
    <w:rsid w:val="006E3C21"/>
    <w:rsid w:val="006E6C3A"/>
    <w:rsid w:val="006F48AA"/>
    <w:rsid w:val="006F7E71"/>
    <w:rsid w:val="007244DE"/>
    <w:rsid w:val="007362AF"/>
    <w:rsid w:val="007435DB"/>
    <w:rsid w:val="00752350"/>
    <w:rsid w:val="00753560"/>
    <w:rsid w:val="007607D6"/>
    <w:rsid w:val="007652BC"/>
    <w:rsid w:val="0078254B"/>
    <w:rsid w:val="00787BF0"/>
    <w:rsid w:val="007901FB"/>
    <w:rsid w:val="007B1657"/>
    <w:rsid w:val="007B7100"/>
    <w:rsid w:val="007C0C35"/>
    <w:rsid w:val="007D2B8C"/>
    <w:rsid w:val="007E3F4D"/>
    <w:rsid w:val="007F01EB"/>
    <w:rsid w:val="007F7EC6"/>
    <w:rsid w:val="00801612"/>
    <w:rsid w:val="0081390C"/>
    <w:rsid w:val="008165AC"/>
    <w:rsid w:val="00816831"/>
    <w:rsid w:val="008322E2"/>
    <w:rsid w:val="00837D67"/>
    <w:rsid w:val="00845090"/>
    <w:rsid w:val="00861CAC"/>
    <w:rsid w:val="008747E8"/>
    <w:rsid w:val="00875330"/>
    <w:rsid w:val="008973A1"/>
    <w:rsid w:val="008A2A83"/>
    <w:rsid w:val="008C1503"/>
    <w:rsid w:val="008C7B9C"/>
    <w:rsid w:val="008E60F0"/>
    <w:rsid w:val="008F5343"/>
    <w:rsid w:val="00910F0E"/>
    <w:rsid w:val="0091599E"/>
    <w:rsid w:val="00931DAD"/>
    <w:rsid w:val="00934F61"/>
    <w:rsid w:val="00946C9D"/>
    <w:rsid w:val="00950A55"/>
    <w:rsid w:val="00961AE5"/>
    <w:rsid w:val="009847EF"/>
    <w:rsid w:val="00995E4A"/>
    <w:rsid w:val="009A2C38"/>
    <w:rsid w:val="009A5D3B"/>
    <w:rsid w:val="009C0F4B"/>
    <w:rsid w:val="009D0368"/>
    <w:rsid w:val="009D1F14"/>
    <w:rsid w:val="009E738F"/>
    <w:rsid w:val="009F0414"/>
    <w:rsid w:val="009F1EC6"/>
    <w:rsid w:val="009F63F3"/>
    <w:rsid w:val="00A1306E"/>
    <w:rsid w:val="00A305C5"/>
    <w:rsid w:val="00A305FB"/>
    <w:rsid w:val="00A4757D"/>
    <w:rsid w:val="00A7328F"/>
    <w:rsid w:val="00A77F6B"/>
    <w:rsid w:val="00A81BB2"/>
    <w:rsid w:val="00A87394"/>
    <w:rsid w:val="00AA5C05"/>
    <w:rsid w:val="00AB3457"/>
    <w:rsid w:val="00AD3B8E"/>
    <w:rsid w:val="00AF2554"/>
    <w:rsid w:val="00B11C42"/>
    <w:rsid w:val="00B13DA6"/>
    <w:rsid w:val="00B439A1"/>
    <w:rsid w:val="00B55C81"/>
    <w:rsid w:val="00B7338B"/>
    <w:rsid w:val="00BB4716"/>
    <w:rsid w:val="00BE6BB9"/>
    <w:rsid w:val="00BF1505"/>
    <w:rsid w:val="00C3438C"/>
    <w:rsid w:val="00C34452"/>
    <w:rsid w:val="00C40822"/>
    <w:rsid w:val="00C5686B"/>
    <w:rsid w:val="00C74024"/>
    <w:rsid w:val="00C74113"/>
    <w:rsid w:val="00C757F2"/>
    <w:rsid w:val="00C83B15"/>
    <w:rsid w:val="00C925C8"/>
    <w:rsid w:val="00CA2ECB"/>
    <w:rsid w:val="00CB02C2"/>
    <w:rsid w:val="00CB7F84"/>
    <w:rsid w:val="00CD500E"/>
    <w:rsid w:val="00CF1B55"/>
    <w:rsid w:val="00CF5E7A"/>
    <w:rsid w:val="00D0494F"/>
    <w:rsid w:val="00D144BC"/>
    <w:rsid w:val="00D17A99"/>
    <w:rsid w:val="00D20C5D"/>
    <w:rsid w:val="00D42DFD"/>
    <w:rsid w:val="00D50F77"/>
    <w:rsid w:val="00D75EA1"/>
    <w:rsid w:val="00D7719B"/>
    <w:rsid w:val="00D8187F"/>
    <w:rsid w:val="00D8225D"/>
    <w:rsid w:val="00D906F1"/>
    <w:rsid w:val="00D93AFC"/>
    <w:rsid w:val="00DA33D3"/>
    <w:rsid w:val="00DB2E59"/>
    <w:rsid w:val="00DB358F"/>
    <w:rsid w:val="00DB688E"/>
    <w:rsid w:val="00DB7A04"/>
    <w:rsid w:val="00DC44F1"/>
    <w:rsid w:val="00DD15A3"/>
    <w:rsid w:val="00DF6D26"/>
    <w:rsid w:val="00E02E6C"/>
    <w:rsid w:val="00E60425"/>
    <w:rsid w:val="00E61ADC"/>
    <w:rsid w:val="00E7305D"/>
    <w:rsid w:val="00E74C8A"/>
    <w:rsid w:val="00E82DB1"/>
    <w:rsid w:val="00E91E36"/>
    <w:rsid w:val="00EA6977"/>
    <w:rsid w:val="00EA780C"/>
    <w:rsid w:val="00EB69D3"/>
    <w:rsid w:val="00EC5B8E"/>
    <w:rsid w:val="00EF5E1D"/>
    <w:rsid w:val="00F07129"/>
    <w:rsid w:val="00F13E43"/>
    <w:rsid w:val="00F14DA0"/>
    <w:rsid w:val="00F21A51"/>
    <w:rsid w:val="00F31D66"/>
    <w:rsid w:val="00F33AFC"/>
    <w:rsid w:val="00F363EC"/>
    <w:rsid w:val="00F36606"/>
    <w:rsid w:val="00F413AC"/>
    <w:rsid w:val="00F60A5E"/>
    <w:rsid w:val="00F66AA5"/>
    <w:rsid w:val="00F672E2"/>
    <w:rsid w:val="00F86369"/>
    <w:rsid w:val="00F961B4"/>
    <w:rsid w:val="00FB267E"/>
    <w:rsid w:val="00FC742F"/>
    <w:rsid w:val="00FE4668"/>
    <w:rsid w:val="00FE725C"/>
    <w:rsid w:val="00FF3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http://schemas.microsoft.com/temp/sample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8939651"/>
  <w15:chartTrackingRefBased/>
  <w15:docId w15:val="{F8CC9EFC-012C-4CB4-B013-2AEA2040E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000000" w:themeColor="text1"/>
        <w:sz w:val="24"/>
        <w:szCs w:val="24"/>
        <w:lang w:val="es-E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5" w:qFormat="1"/>
    <w:lsdException w:name="heading 8" w:semiHidden="1" w:uiPriority="5" w:qFormat="1"/>
    <w:lsdException w:name="heading 9" w:semiHidden="1" w:uiPriority="5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F77"/>
    <w:pPr>
      <w:spacing w:line="240" w:lineRule="auto"/>
      <w:ind w:firstLine="0"/>
    </w:pPr>
    <w:rPr>
      <w:color w:val="auto"/>
      <w:lang w:val="en-US" w:eastAsia="es-ES"/>
    </w:rPr>
  </w:style>
  <w:style w:type="paragraph" w:styleId="Ttulo1">
    <w:name w:val="heading 1"/>
    <w:basedOn w:val="Normal"/>
    <w:next w:val="Normal"/>
    <w:link w:val="Ttulo1Car"/>
    <w:uiPriority w:val="5"/>
    <w:qFormat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Ttulo2">
    <w:name w:val="heading 2"/>
    <w:basedOn w:val="Normal"/>
    <w:next w:val="Normal"/>
    <w:link w:val="Ttulo2Car"/>
    <w:uiPriority w:val="5"/>
    <w:qFormat/>
    <w:pPr>
      <w:keepNext/>
      <w:keepLines/>
      <w:outlineLvl w:val="1"/>
    </w:pPr>
    <w:rPr>
      <w:rFonts w:asciiTheme="majorHAnsi" w:eastAsiaTheme="majorEastAsia" w:hAnsiTheme="majorHAnsi" w:cstheme="majorBidi"/>
      <w:b/>
      <w:bCs/>
    </w:rPr>
  </w:style>
  <w:style w:type="paragraph" w:styleId="Ttulo3">
    <w:name w:val="heading 3"/>
    <w:basedOn w:val="Normal"/>
    <w:next w:val="Normal"/>
    <w:link w:val="Ttulo3Car"/>
    <w:autoRedefine/>
    <w:uiPriority w:val="5"/>
    <w:qFormat/>
    <w:rsid w:val="004769AB"/>
    <w:pPr>
      <w:keepNext/>
      <w:keepLines/>
      <w:shd w:val="clear" w:color="auto" w:fill="FFFFFF" w:themeFill="background1"/>
      <w:ind w:left="426"/>
      <w:jc w:val="both"/>
      <w:outlineLvl w:val="2"/>
    </w:pPr>
    <w:rPr>
      <w:rFonts w:asciiTheme="majorHAnsi" w:eastAsiaTheme="majorEastAsia" w:hAnsiTheme="majorHAnsi" w:cstheme="majorBidi"/>
      <w:b/>
      <w:bCs/>
      <w:shd w:val="clear" w:color="auto" w:fill="E8F2FC"/>
      <w:lang w:val="es-ES"/>
      <w14:shadow w14:blurRad="50800" w14:dist="50800" w14:dir="5400000" w14:sx="0" w14:sy="0" w14:kx="0" w14:ky="0" w14:algn="ctr">
        <w14:schemeClr w14:val="bg1"/>
      </w14:shadow>
    </w:rPr>
  </w:style>
  <w:style w:type="paragraph" w:styleId="Ttulo4">
    <w:name w:val="heading 4"/>
    <w:basedOn w:val="Normal"/>
    <w:next w:val="Normal"/>
    <w:link w:val="Ttulo4Car"/>
    <w:uiPriority w:val="5"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ar"/>
    <w:uiPriority w:val="5"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Ttulo6">
    <w:name w:val="heading 6"/>
    <w:basedOn w:val="Normal"/>
    <w:next w:val="Normal"/>
    <w:link w:val="Ttulo6Car"/>
    <w:uiPriority w:val="5"/>
    <w:semiHidden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deseccin">
    <w:name w:val="Título de sección"/>
    <w:basedOn w:val="Normal"/>
    <w:next w:val="Normal"/>
    <w:uiPriority w:val="2"/>
    <w:qFormat/>
    <w:pPr>
      <w:pageBreakBefore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Encabezado">
    <w:name w:val="header"/>
    <w:basedOn w:val="Normal"/>
    <w:link w:val="EncabezadoCar"/>
    <w:uiPriority w:val="99"/>
    <w:qFormat/>
  </w:style>
  <w:style w:type="character" w:customStyle="1" w:styleId="EncabezadoCar">
    <w:name w:val="Encabezado Car"/>
    <w:basedOn w:val="Fuentedeprrafopredeter"/>
    <w:link w:val="Encabezado"/>
    <w:uiPriority w:val="99"/>
    <w:rsid w:val="00DB2E59"/>
  </w:style>
  <w:style w:type="character" w:styleId="Textodelmarcadordeposicin">
    <w:name w:val="Placeholder Text"/>
    <w:basedOn w:val="Fuentedeprrafopredeter"/>
    <w:uiPriority w:val="99"/>
    <w:semiHidden/>
    <w:rsid w:val="00EB69D3"/>
    <w:rPr>
      <w:color w:val="000000" w:themeColor="text1"/>
    </w:rPr>
  </w:style>
  <w:style w:type="paragraph" w:styleId="Sinespaciado">
    <w:name w:val="No Spacing"/>
    <w:aliases w:val="Sin espaciado;Sin sangría"/>
    <w:uiPriority w:val="3"/>
    <w:qFormat/>
    <w:pPr>
      <w:ind w:firstLine="0"/>
    </w:pPr>
  </w:style>
  <w:style w:type="character" w:customStyle="1" w:styleId="Ttulo1Car">
    <w:name w:val="Título 1 Car"/>
    <w:basedOn w:val="Fuentedeprrafopredeter"/>
    <w:link w:val="Ttulo1"/>
    <w:uiPriority w:val="5"/>
    <w:rsid w:val="00DB2E59"/>
    <w:rPr>
      <w:rFonts w:asciiTheme="majorHAnsi" w:eastAsiaTheme="majorEastAsia" w:hAnsiTheme="majorHAnsi" w:cstheme="majorBidi"/>
      <w:b/>
      <w:bCs/>
    </w:rPr>
  </w:style>
  <w:style w:type="character" w:customStyle="1" w:styleId="Ttulo2Car">
    <w:name w:val="Título 2 Car"/>
    <w:basedOn w:val="Fuentedeprrafopredeter"/>
    <w:link w:val="Ttulo2"/>
    <w:uiPriority w:val="5"/>
    <w:rsid w:val="00DB2E59"/>
    <w:rPr>
      <w:rFonts w:asciiTheme="majorHAnsi" w:eastAsiaTheme="majorEastAsia" w:hAnsiTheme="majorHAnsi" w:cstheme="majorBidi"/>
      <w:b/>
      <w:bCs/>
    </w:rPr>
  </w:style>
  <w:style w:type="paragraph" w:styleId="Ttulo">
    <w:name w:val="Title"/>
    <w:basedOn w:val="Normal"/>
    <w:next w:val="Normal"/>
    <w:link w:val="TtuloCar"/>
    <w:uiPriority w:val="1"/>
    <w:qFormat/>
    <w:pPr>
      <w:spacing w:before="240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tuloCar">
    <w:name w:val="Título Car"/>
    <w:basedOn w:val="Fuentedeprrafopredeter"/>
    <w:link w:val="Ttulo"/>
    <w:uiPriority w:val="1"/>
    <w:rPr>
      <w:rFonts w:asciiTheme="majorHAnsi" w:eastAsiaTheme="majorEastAsia" w:hAnsiTheme="majorHAnsi" w:cstheme="majorBidi"/>
    </w:rPr>
  </w:style>
  <w:style w:type="character" w:styleId="nfasis">
    <w:name w:val="Emphasis"/>
    <w:basedOn w:val="Fuentedeprrafopredeter"/>
    <w:uiPriority w:val="4"/>
    <w:qFormat/>
    <w:rPr>
      <w:i/>
      <w:iCs/>
    </w:rPr>
  </w:style>
  <w:style w:type="character" w:customStyle="1" w:styleId="Ttulo3Car">
    <w:name w:val="Título 3 Car"/>
    <w:basedOn w:val="Fuentedeprrafopredeter"/>
    <w:link w:val="Ttulo3"/>
    <w:uiPriority w:val="5"/>
    <w:rsid w:val="004769AB"/>
    <w:rPr>
      <w:rFonts w:asciiTheme="majorHAnsi" w:eastAsiaTheme="majorEastAsia" w:hAnsiTheme="majorHAnsi" w:cstheme="majorBidi"/>
      <w:b/>
      <w:bCs/>
      <w:color w:val="auto"/>
      <w:shd w:val="clear" w:color="auto" w:fill="FFFFFF" w:themeFill="background1"/>
      <w:lang w:eastAsia="es-ES"/>
      <w14:shadow w14:blurRad="50800" w14:dist="50800" w14:dir="5400000" w14:sx="0" w14:sy="0" w14:kx="0" w14:ky="0" w14:algn="ctr">
        <w14:schemeClr w14:val="bg1"/>
      </w14:shadow>
    </w:rPr>
  </w:style>
  <w:style w:type="character" w:customStyle="1" w:styleId="Ttulo4Car">
    <w:name w:val="Título 4 Car"/>
    <w:basedOn w:val="Fuentedeprrafopredeter"/>
    <w:link w:val="Ttulo4"/>
    <w:uiPriority w:val="5"/>
    <w:rsid w:val="00DB2E5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ar">
    <w:name w:val="Título 5 Car"/>
    <w:basedOn w:val="Fuentedeprrafopredeter"/>
    <w:link w:val="Ttulo5"/>
    <w:uiPriority w:val="5"/>
    <w:rsid w:val="00DB2E59"/>
    <w:rPr>
      <w:rFonts w:asciiTheme="majorHAnsi" w:eastAsiaTheme="majorEastAsia" w:hAnsiTheme="majorHAnsi" w:cstheme="majorBidi"/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B69D3"/>
    <w:rPr>
      <w:rFonts w:ascii="Segoe UI" w:hAnsi="Segoe UI" w:cs="Segoe UI"/>
      <w:sz w:val="22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69D3"/>
    <w:rPr>
      <w:rFonts w:ascii="Segoe UI" w:hAnsi="Segoe UI" w:cs="Segoe UI"/>
      <w:sz w:val="22"/>
      <w:szCs w:val="18"/>
    </w:rPr>
  </w:style>
  <w:style w:type="paragraph" w:styleId="Bibliografa">
    <w:name w:val="Bibliography"/>
    <w:basedOn w:val="Normal"/>
    <w:next w:val="Normal"/>
    <w:uiPriority w:val="6"/>
    <w:unhideWhenUsed/>
    <w:qFormat/>
    <w:pPr>
      <w:ind w:left="720" w:hanging="720"/>
    </w:pPr>
  </w:style>
  <w:style w:type="paragraph" w:styleId="Textodebloque">
    <w:name w:val="Block Text"/>
    <w:basedOn w:val="Normal"/>
    <w:uiPriority w:val="99"/>
    <w:semiHidden/>
    <w:unhideWhenUsed/>
    <w:rsid w:val="003F7CBD"/>
    <w:pPr>
      <w:pBdr>
        <w:top w:val="single" w:sz="2" w:space="10" w:color="000000" w:themeColor="text2" w:shadow="1"/>
        <w:left w:val="single" w:sz="2" w:space="10" w:color="000000" w:themeColor="text2" w:shadow="1"/>
        <w:bottom w:val="single" w:sz="2" w:space="10" w:color="000000" w:themeColor="text2" w:shadow="1"/>
        <w:right w:val="single" w:sz="2" w:space="10" w:color="000000" w:themeColor="text2" w:shadow="1"/>
      </w:pBdr>
      <w:ind w:left="1152" w:right="1152"/>
    </w:pPr>
    <w:rPr>
      <w:i/>
      <w:iCs/>
      <w:color w:val="000000" w:themeColor="text2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Pr>
      <w:kern w:val="24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pPr>
      <w:spacing w:after="120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Pr>
      <w:kern w:val="24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EB69D3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EB69D3"/>
    <w:rPr>
      <w:sz w:val="22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pPr>
      <w:spacing w:after="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Pr>
      <w:kern w:val="24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Pr>
      <w:kern w:val="24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pPr>
      <w:spacing w:after="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Pr>
      <w:kern w:val="24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pPr>
      <w:spacing w:after="120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Pr>
      <w:kern w:val="24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EB69D3"/>
    <w:pPr>
      <w:spacing w:after="120"/>
      <w:ind w:left="360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EB69D3"/>
    <w:rPr>
      <w:sz w:val="22"/>
      <w:szCs w:val="1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B69D3"/>
    <w:pPr>
      <w:spacing w:after="200"/>
    </w:pPr>
    <w:rPr>
      <w:i/>
      <w:iCs/>
      <w:color w:val="000000" w:themeColor="text2"/>
      <w:sz w:val="2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Pr>
      <w:kern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B69D3"/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B69D3"/>
    <w:rPr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B69D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B69D3"/>
    <w:rPr>
      <w:b/>
      <w:bCs/>
      <w:sz w:val="22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unhideWhenUsed/>
  </w:style>
  <w:style w:type="character" w:customStyle="1" w:styleId="FechaCar">
    <w:name w:val="Fecha Car"/>
    <w:basedOn w:val="Fuentedeprrafopredeter"/>
    <w:link w:val="Fecha"/>
    <w:uiPriority w:val="99"/>
    <w:semiHidden/>
    <w:rPr>
      <w:kern w:val="24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EB69D3"/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EB69D3"/>
    <w:rPr>
      <w:rFonts w:ascii="Segoe UI" w:hAnsi="Segoe UI" w:cs="Segoe UI"/>
      <w:sz w:val="22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Pr>
      <w:kern w:val="24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B69D3"/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B69D3"/>
    <w:rPr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</w:rPr>
  </w:style>
  <w:style w:type="paragraph" w:styleId="Remitedesobre">
    <w:name w:val="envelope return"/>
    <w:basedOn w:val="Normal"/>
    <w:uiPriority w:val="99"/>
    <w:semiHidden/>
    <w:unhideWhenUsed/>
    <w:rsid w:val="00EB69D3"/>
    <w:rPr>
      <w:rFonts w:asciiTheme="majorHAnsi" w:eastAsiaTheme="majorEastAsia" w:hAnsiTheme="majorHAnsi" w:cstheme="majorBidi"/>
      <w:sz w:val="22"/>
      <w:szCs w:val="20"/>
    </w:rPr>
  </w:style>
  <w:style w:type="table" w:styleId="Tablaconcuadrcula">
    <w:name w:val="Table Grid"/>
    <w:basedOn w:val="Tablanormal"/>
    <w:uiPriority w:val="5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6Car">
    <w:name w:val="Título 6 Car"/>
    <w:basedOn w:val="Fuentedeprrafopredeter"/>
    <w:link w:val="Ttulo6"/>
    <w:uiPriority w:val="5"/>
    <w:semiHidden/>
    <w:rsid w:val="00336906"/>
    <w:rPr>
      <w:rFonts w:asciiTheme="majorHAnsi" w:eastAsiaTheme="majorEastAsia" w:hAnsiTheme="majorHAnsi" w:cstheme="majorBidi"/>
      <w:color w:val="6E6E6E" w:themeColor="accent1" w:themeShade="7F"/>
    </w:rPr>
  </w:style>
  <w:style w:type="paragraph" w:styleId="DireccinHTML">
    <w:name w:val="HTML Address"/>
    <w:basedOn w:val="Normal"/>
    <w:link w:val="DireccinHTMLCar"/>
    <w:uiPriority w:val="99"/>
    <w:semiHidden/>
    <w:unhideWhenUsed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Pr>
      <w:i/>
      <w:iCs/>
      <w:kern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B69D3"/>
    <w:rPr>
      <w:rFonts w:ascii="Consolas" w:hAnsi="Consolas" w:cs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B69D3"/>
    <w:rPr>
      <w:rFonts w:ascii="Consolas" w:hAnsi="Consolas" w:cs="Consolas"/>
      <w:sz w:val="22"/>
      <w:szCs w:val="20"/>
    </w:rPr>
  </w:style>
  <w:style w:type="paragraph" w:styleId="ndice1">
    <w:name w:val="index 1"/>
    <w:basedOn w:val="Normal"/>
    <w:next w:val="Normal"/>
    <w:autoRedefine/>
    <w:uiPriority w:val="99"/>
    <w:semiHidden/>
    <w:unhideWhenUsed/>
    <w:pPr>
      <w:ind w:left="240"/>
    </w:pPr>
  </w:style>
  <w:style w:type="paragraph" w:styleId="ndice2">
    <w:name w:val="index 2"/>
    <w:basedOn w:val="Normal"/>
    <w:next w:val="Normal"/>
    <w:autoRedefine/>
    <w:uiPriority w:val="99"/>
    <w:semiHidden/>
    <w:unhideWhenUsed/>
    <w:pPr>
      <w:ind w:left="480"/>
    </w:pPr>
  </w:style>
  <w:style w:type="paragraph" w:styleId="ndice3">
    <w:name w:val="index 3"/>
    <w:basedOn w:val="Normal"/>
    <w:next w:val="Normal"/>
    <w:autoRedefine/>
    <w:uiPriority w:val="99"/>
    <w:semiHidden/>
    <w:unhideWhenUsed/>
    <w:pPr>
      <w:ind w:left="720"/>
    </w:pPr>
  </w:style>
  <w:style w:type="paragraph" w:styleId="ndice4">
    <w:name w:val="index 4"/>
    <w:basedOn w:val="Normal"/>
    <w:next w:val="Normal"/>
    <w:autoRedefine/>
    <w:uiPriority w:val="99"/>
    <w:semiHidden/>
    <w:unhideWhenUsed/>
    <w:pPr>
      <w:ind w:left="960"/>
    </w:pPr>
  </w:style>
  <w:style w:type="paragraph" w:styleId="ndice5">
    <w:name w:val="index 5"/>
    <w:basedOn w:val="Normal"/>
    <w:next w:val="Normal"/>
    <w:autoRedefine/>
    <w:uiPriority w:val="99"/>
    <w:semiHidden/>
    <w:unhideWhenUsed/>
    <w:pPr>
      <w:ind w:left="1200"/>
    </w:pPr>
  </w:style>
  <w:style w:type="paragraph" w:styleId="ndice6">
    <w:name w:val="index 6"/>
    <w:basedOn w:val="Normal"/>
    <w:next w:val="Normal"/>
    <w:autoRedefine/>
    <w:uiPriority w:val="99"/>
    <w:semiHidden/>
    <w:unhideWhenUsed/>
    <w:pPr>
      <w:ind w:left="1440"/>
    </w:pPr>
  </w:style>
  <w:style w:type="paragraph" w:styleId="ndice7">
    <w:name w:val="index 7"/>
    <w:basedOn w:val="Normal"/>
    <w:next w:val="Normal"/>
    <w:autoRedefine/>
    <w:uiPriority w:val="99"/>
    <w:semiHidden/>
    <w:unhideWhenUsed/>
    <w:pPr>
      <w:ind w:left="1680"/>
    </w:pPr>
  </w:style>
  <w:style w:type="paragraph" w:styleId="ndice8">
    <w:name w:val="index 8"/>
    <w:basedOn w:val="Normal"/>
    <w:next w:val="Normal"/>
    <w:autoRedefine/>
    <w:uiPriority w:val="99"/>
    <w:semiHidden/>
    <w:unhideWhenUsed/>
    <w:pPr>
      <w:ind w:left="1920"/>
    </w:pPr>
  </w:style>
  <w:style w:type="paragraph" w:styleId="ndice9">
    <w:name w:val="index 9"/>
    <w:basedOn w:val="Normal"/>
    <w:next w:val="Normal"/>
    <w:autoRedefine/>
    <w:uiPriority w:val="99"/>
    <w:semiHidden/>
    <w:unhideWhenUsed/>
    <w:pPr>
      <w:ind w:left="2160"/>
    </w:pPr>
  </w:style>
  <w:style w:type="paragraph" w:styleId="Ttulodendice">
    <w:name w:val="index heading"/>
    <w:basedOn w:val="Normal"/>
    <w:next w:val="ndice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EB69D3"/>
    <w:pPr>
      <w:pBdr>
        <w:top w:val="single" w:sz="4" w:space="10" w:color="6E6E6E" w:themeColor="accent1" w:themeShade="80"/>
        <w:bottom w:val="single" w:sz="4" w:space="10" w:color="6E6E6E" w:themeColor="accent1" w:themeShade="80"/>
      </w:pBdr>
      <w:spacing w:before="360" w:after="360"/>
      <w:ind w:left="864" w:right="864"/>
      <w:jc w:val="center"/>
    </w:pPr>
    <w:rPr>
      <w:i/>
      <w:iCs/>
      <w:color w:val="6E6E6E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EB69D3"/>
    <w:rPr>
      <w:i/>
      <w:iCs/>
      <w:color w:val="6E6E6E" w:themeColor="accent1" w:themeShade="80"/>
    </w:rPr>
  </w:style>
  <w:style w:type="paragraph" w:styleId="Lista">
    <w:name w:val="List"/>
    <w:basedOn w:val="Normal"/>
    <w:uiPriority w:val="99"/>
    <w:semiHidden/>
    <w:unhideWhenUsed/>
    <w:pPr>
      <w:ind w:left="360"/>
      <w:contextualSpacing/>
    </w:pPr>
  </w:style>
  <w:style w:type="paragraph" w:styleId="Lista2">
    <w:name w:val="List 2"/>
    <w:basedOn w:val="Normal"/>
    <w:uiPriority w:val="99"/>
    <w:semiHidden/>
    <w:unhideWhenUsed/>
    <w:pPr>
      <w:ind w:left="720"/>
      <w:contextualSpacing/>
    </w:pPr>
  </w:style>
  <w:style w:type="paragraph" w:styleId="Lista3">
    <w:name w:val="List 3"/>
    <w:basedOn w:val="Normal"/>
    <w:uiPriority w:val="99"/>
    <w:semiHidden/>
    <w:unhideWhenUsed/>
    <w:pPr>
      <w:ind w:left="1080"/>
      <w:contextualSpacing/>
    </w:pPr>
  </w:style>
  <w:style w:type="paragraph" w:styleId="Lista4">
    <w:name w:val="List 4"/>
    <w:basedOn w:val="Normal"/>
    <w:uiPriority w:val="99"/>
    <w:semiHidden/>
    <w:unhideWhenUsed/>
    <w:pPr>
      <w:ind w:left="1440"/>
      <w:contextualSpacing/>
    </w:pPr>
  </w:style>
  <w:style w:type="paragraph" w:styleId="Lista5">
    <w:name w:val="List 5"/>
    <w:basedOn w:val="Normal"/>
    <w:uiPriority w:val="99"/>
    <w:semiHidden/>
    <w:unhideWhenUsed/>
    <w:pPr>
      <w:ind w:left="1800"/>
      <w:contextualSpacing/>
    </w:pPr>
  </w:style>
  <w:style w:type="paragraph" w:styleId="Listaconvietas">
    <w:name w:val="List Bullet"/>
    <w:basedOn w:val="Normal"/>
    <w:uiPriority w:val="8"/>
    <w:unhideWhenUsed/>
    <w:qFormat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aconvietas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aconvietas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aconvietas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Continuarlista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8"/>
    <w:unhideWhenUsed/>
    <w:qFormat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aconnmeros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aconnmeros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aconnmeros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Prrafodelista">
    <w:name w:val="List Paragraph"/>
    <w:basedOn w:val="Normal"/>
    <w:uiPriority w:val="34"/>
    <w:unhideWhenUsed/>
    <w:qFormat/>
    <w:pPr>
      <w:ind w:left="720"/>
      <w:contextualSpacing/>
    </w:pPr>
  </w:style>
  <w:style w:type="paragraph" w:styleId="Textomacro">
    <w:name w:val="macro"/>
    <w:link w:val="TextomacroCar"/>
    <w:uiPriority w:val="99"/>
    <w:semiHidden/>
    <w:unhideWhenUsed/>
    <w:rsid w:val="00EB69D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EB69D3"/>
    <w:rPr>
      <w:rFonts w:ascii="Consolas" w:hAnsi="Consolas" w:cs="Consolas"/>
      <w:kern w:val="24"/>
      <w:sz w:val="22"/>
      <w:szCs w:val="20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/>
    </w:pPr>
    <w:rPr>
      <w:rFonts w:asciiTheme="majorHAnsi" w:eastAsiaTheme="majorEastAsia" w:hAnsiTheme="majorHAnsi" w:cstheme="majorBidi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</w:rPr>
  </w:style>
  <w:style w:type="paragraph" w:styleId="Sangranormal">
    <w:name w:val="Normal Indent"/>
    <w:basedOn w:val="Normal"/>
    <w:uiPriority w:val="99"/>
    <w:semiHidden/>
    <w:unhideWhenUsed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Pr>
      <w:kern w:val="24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EB69D3"/>
    <w:rPr>
      <w:rFonts w:ascii="Consolas" w:hAnsi="Consolas" w:cs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EB69D3"/>
    <w:rPr>
      <w:rFonts w:ascii="Consolas" w:hAnsi="Consolas" w:cs="Consolas"/>
      <w:sz w:val="22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Pr>
      <w:i/>
      <w:iCs/>
      <w:color w:val="404040" w:themeColor="text1" w:themeTint="BF"/>
      <w:kern w:val="24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</w:style>
  <w:style w:type="character" w:customStyle="1" w:styleId="SaludoCar">
    <w:name w:val="Saludo Car"/>
    <w:basedOn w:val="Fuentedeprrafopredeter"/>
    <w:link w:val="Saludo"/>
    <w:uiPriority w:val="99"/>
    <w:semiHidden/>
    <w:rPr>
      <w:kern w:val="24"/>
    </w:rPr>
  </w:style>
  <w:style w:type="paragraph" w:styleId="Firma">
    <w:name w:val="Signature"/>
    <w:basedOn w:val="Normal"/>
    <w:link w:val="FirmaCar"/>
    <w:uiPriority w:val="99"/>
    <w:semiHidden/>
    <w:unhideWhenUsed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Pr>
      <w:kern w:val="24"/>
    </w:rPr>
  </w:style>
  <w:style w:type="paragraph" w:customStyle="1" w:styleId="Ttulo21">
    <w:name w:val="Título 21"/>
    <w:basedOn w:val="Normal"/>
    <w:uiPriority w:val="1"/>
    <w:qFormat/>
    <w:pPr>
      <w:jc w:val="center"/>
    </w:pPr>
  </w:style>
  <w:style w:type="paragraph" w:styleId="Textoconsangra">
    <w:name w:val="table of authorities"/>
    <w:basedOn w:val="Normal"/>
    <w:next w:val="Normal"/>
    <w:uiPriority w:val="99"/>
    <w:semiHidden/>
    <w:unhideWhenUsed/>
    <w:pPr>
      <w:ind w:left="240"/>
    </w:pPr>
  </w:style>
  <w:style w:type="paragraph" w:styleId="Tabladeilustraciones">
    <w:name w:val="table of figures"/>
    <w:basedOn w:val="Normal"/>
    <w:next w:val="Normal"/>
    <w:uiPriority w:val="99"/>
    <w:semiHidden/>
    <w:unhideWhenUsed/>
  </w:style>
  <w:style w:type="paragraph" w:styleId="Encabezadodelista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DC4">
    <w:name w:val="toc 4"/>
    <w:basedOn w:val="Normal"/>
    <w:next w:val="Normal"/>
    <w:autoRedefine/>
    <w:uiPriority w:val="39"/>
    <w:semiHidden/>
    <w:unhideWhenUsed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pPr>
      <w:spacing w:after="100"/>
      <w:ind w:left="960"/>
    </w:pPr>
  </w:style>
  <w:style w:type="paragraph" w:styleId="TDC6">
    <w:name w:val="toc 6"/>
    <w:basedOn w:val="Normal"/>
    <w:next w:val="Normal"/>
    <w:autoRedefine/>
    <w:uiPriority w:val="39"/>
    <w:semiHidden/>
    <w:unhideWhenUsed/>
    <w:pPr>
      <w:spacing w:after="100"/>
      <w:ind w:left="1200"/>
    </w:pPr>
  </w:style>
  <w:style w:type="paragraph" w:styleId="TDC7">
    <w:name w:val="toc 7"/>
    <w:basedOn w:val="Normal"/>
    <w:next w:val="Normal"/>
    <w:autoRedefine/>
    <w:uiPriority w:val="39"/>
    <w:semiHidden/>
    <w:unhideWhenUsed/>
    <w:pPr>
      <w:spacing w:after="100"/>
      <w:ind w:left="1440"/>
    </w:pPr>
  </w:style>
  <w:style w:type="paragraph" w:styleId="TDC8">
    <w:name w:val="toc 8"/>
    <w:basedOn w:val="Normal"/>
    <w:next w:val="Normal"/>
    <w:autoRedefine/>
    <w:uiPriority w:val="39"/>
    <w:semiHidden/>
    <w:unhideWhenUsed/>
    <w:pPr>
      <w:spacing w:after="100"/>
      <w:ind w:left="1680"/>
    </w:pPr>
  </w:style>
  <w:style w:type="paragraph" w:styleId="TDC9">
    <w:name w:val="toc 9"/>
    <w:basedOn w:val="Normal"/>
    <w:next w:val="Normal"/>
    <w:autoRedefine/>
    <w:uiPriority w:val="39"/>
    <w:semiHidden/>
    <w:unhideWhenUsed/>
    <w:pPr>
      <w:spacing w:after="100"/>
      <w:ind w:left="1920"/>
    </w:p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Refdenotaalpie">
    <w:name w:val="footnote reference"/>
    <w:basedOn w:val="Fuentedeprrafopredeter"/>
    <w:uiPriority w:val="99"/>
    <w:qFormat/>
    <w:rPr>
      <w:vertAlign w:val="superscript"/>
    </w:rPr>
  </w:style>
  <w:style w:type="table" w:customStyle="1" w:styleId="InformeAPA">
    <w:name w:val="Informe APA"/>
    <w:basedOn w:val="Tablanormal"/>
    <w:uiPriority w:val="99"/>
    <w:rsid w:val="003F7CBD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ailustracin">
    <w:name w:val="Tabla/ilustración"/>
    <w:basedOn w:val="Normal"/>
    <w:uiPriority w:val="7"/>
    <w:qFormat/>
    <w:pPr>
      <w:spacing w:before="240"/>
      <w:contextualSpacing/>
    </w:pPr>
  </w:style>
  <w:style w:type="paragraph" w:styleId="Piedepgina">
    <w:name w:val="footer"/>
    <w:basedOn w:val="Normal"/>
    <w:link w:val="PiedepginaCar"/>
    <w:uiPriority w:val="99"/>
    <w:qFormat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B2E59"/>
  </w:style>
  <w:style w:type="character" w:styleId="Refdecomentario">
    <w:name w:val="annotation reference"/>
    <w:basedOn w:val="Fuentedeprrafopredeter"/>
    <w:uiPriority w:val="99"/>
    <w:semiHidden/>
    <w:unhideWhenUsed/>
    <w:rsid w:val="00EB69D3"/>
    <w:rPr>
      <w:sz w:val="22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qFormat/>
    <w:rsid w:val="00EB69D3"/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B69D3"/>
    <w:rPr>
      <w:sz w:val="22"/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EB69D3"/>
    <w:rPr>
      <w:rFonts w:ascii="Consolas" w:hAnsi="Consolas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EB69D3"/>
    <w:rPr>
      <w:rFonts w:ascii="Consolas" w:hAnsi="Consolas"/>
      <w:sz w:val="22"/>
      <w:szCs w:val="2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B69D3"/>
    <w:pPr>
      <w:spacing w:before="240"/>
      <w:ind w:firstLine="720"/>
      <w:jc w:val="left"/>
      <w:outlineLvl w:val="9"/>
    </w:pPr>
    <w:rPr>
      <w:b w:val="0"/>
      <w:bCs w:val="0"/>
      <w:color w:val="6E6E6E" w:themeColor="accent1" w:themeShade="80"/>
      <w:sz w:val="32"/>
      <w:szCs w:val="32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EB69D3"/>
    <w:rPr>
      <w:b/>
      <w:bCs/>
      <w:caps w:val="0"/>
      <w:smallCaps/>
      <w:color w:val="6E6E6E" w:themeColor="accent1" w:themeShade="80"/>
      <w:spacing w:val="5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EB69D3"/>
    <w:rPr>
      <w:i/>
      <w:iCs/>
      <w:color w:val="6E6E6E" w:themeColor="accent1" w:themeShade="80"/>
    </w:rPr>
  </w:style>
  <w:style w:type="table" w:styleId="Tablaconcuadrcula4-nfasis4">
    <w:name w:val="Grid Table 4 Accent 4"/>
    <w:basedOn w:val="Tablanormal"/>
    <w:uiPriority w:val="49"/>
    <w:rsid w:val="003F7CBD"/>
    <w:pPr>
      <w:spacing w:line="240" w:lineRule="auto"/>
    </w:pPr>
    <w:tblPr>
      <w:tblStyleRowBandSize w:val="1"/>
      <w:tblStyleColBandSize w:val="1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customStyle="1" w:styleId="Tablaconcuadrcula1">
    <w:name w:val="Tabla con cuadrícula1"/>
    <w:basedOn w:val="Tablanormal"/>
    <w:next w:val="Tablaconcuadrcula"/>
    <w:uiPriority w:val="59"/>
    <w:rsid w:val="008E60F0"/>
    <w:pPr>
      <w:spacing w:line="240" w:lineRule="auto"/>
      <w:ind w:firstLine="0"/>
    </w:pPr>
    <w:rPr>
      <w:color w:val="auto"/>
      <w:lang w:val="en-U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512CDC"/>
    <w:rPr>
      <w:color w:val="5F5F5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2C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4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uario%20iTC\AppData\Roaming\Microsoft\Templates\Documento%20de%20estilo%20APA.dotx" TargetMode="Externa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6C6C6C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employees xmlns="http://schemas.microsoft.com/temp/samples">
  <employee>
    <CustomerName/>
    <CompanyName/>
    <SenderAddress/>
    <Address/>
  </employee>
</employees>
</file>

<file path=customXml/itemProps1.xml><?xml version="1.0" encoding="utf-8"?>
<ds:datastoreItem xmlns:ds="http://schemas.openxmlformats.org/officeDocument/2006/customXml" ds:itemID="{8380E956-02AA-401B-8674-47E113BB0F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98E728A-96FF-4995-885C-5AF887AB0C35}">
  <ds:schemaRefs>
    <ds:schemaRef ds:uri="http://schemas.microsoft.com/temp/sampl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Documento de estilo APA.dotx</Template>
  <TotalTime>2</TotalTime>
  <Pages>17</Pages>
  <Words>1747</Words>
  <Characters>9609</Characters>
  <Application>Microsoft Office Word</Application>
  <DocSecurity>0</DocSecurity>
  <Lines>80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iTC</dc:creator>
  <cp:keywords/>
  <dc:description/>
  <cp:lastModifiedBy>MIGUEL ANGEL CARAGUAY CORREA</cp:lastModifiedBy>
  <cp:revision>3</cp:revision>
  <dcterms:created xsi:type="dcterms:W3CDTF">2021-11-29T21:12:00Z</dcterms:created>
  <dcterms:modified xsi:type="dcterms:W3CDTF">2021-11-29T21:13:00Z</dcterms:modified>
</cp:coreProperties>
</file>